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53105" w14:textId="29C00861" w:rsidR="000C3891" w:rsidRDefault="000C3891" w:rsidP="000C3891">
      <w:pPr>
        <w:pStyle w:val="ChapterNumber"/>
      </w:pPr>
      <w:bookmarkStart w:id="0" w:name="websites-chapter"/>
    </w:p>
    <w:p w14:paraId="1ECA99BF" w14:textId="4324F343" w:rsidR="002D4F87" w:rsidRPr="000C3891" w:rsidRDefault="002D4F87" w:rsidP="000C3891">
      <w:pPr>
        <w:pStyle w:val="ChapterTitle"/>
      </w:pPr>
      <w:r w:rsidRPr="000C3891">
        <w:t>Make Websites to Share Results Online</w:t>
      </w:r>
    </w:p>
    <w:p w14:paraId="5D78ED08" w14:textId="77777777" w:rsidR="002D4F87" w:rsidRPr="00190636" w:rsidRDefault="002D4F87" w:rsidP="00501B23">
      <w:pPr>
        <w:pStyle w:val="ChapterIntro"/>
      </w:pPr>
      <w:r w:rsidRPr="00190636">
        <w:t>In summer 2020, Matt Herman moved with his family from Brooklyn to Westchester County, New York. It was the first summer of the COVID pandemic, and Herman was shocked to see that the high-quality data put out by the City of New York was not replicated in Westchester County. At a time before vaccines were available, daily choices depended on access to good data. Not having data made simple decisions, like whether to take children to the park, feel impossible.</w:t>
      </w:r>
    </w:p>
    <w:p w14:paraId="032A320A" w14:textId="77777777" w:rsidR="002D4F87" w:rsidRDefault="002D4F87" w:rsidP="00A601C9">
      <w:pPr>
        <w:pStyle w:val="Body"/>
      </w:pPr>
      <w:r>
        <w:t>Matt Herman was not just any person with an interest in COVID data. He was also, at the time, the Deputy Director of the ChildStat Data Unit in the Office of Research and Analytics at the New York City Administration for Children’s Services. This handful of a title meant that he was skilled at working with data. And with these skills, Herman realized that he could create a COVID Westchester County COVID data resource that he and others needed. The data was out there; it just needed someone to make it accessible.</w:t>
      </w:r>
    </w:p>
    <w:p w14:paraId="04CE4CDA" w14:textId="7202FE40" w:rsidR="002D4F87" w:rsidRDefault="002D4F87" w:rsidP="00A601C9">
      <w:pPr>
        <w:pStyle w:val="Body"/>
      </w:pPr>
      <w:r>
        <w:t xml:space="preserve">What Herman ended up creating was the Westchester COVID-19 Tracking website. Built entirely in R, this website had charts, maps, tables, and text that summarized the latest COVID data for Westchester County. Although the website is no longer consistently updated, it is still available at </w:t>
      </w:r>
      <w:hyperlink r:id="rId5">
        <w:r>
          <w:rPr>
            <w:rStyle w:val="Hyperlink"/>
            <w:rFonts w:eastAsiaTheme="minorHAnsi"/>
          </w:rPr>
          <w:t>https://westchester-covid.mattherman.info/</w:t>
        </w:r>
      </w:hyperlink>
      <w:r>
        <w:t xml:space="preserve"> (a screenshot is in </w:t>
      </w:r>
      <w:r w:rsidR="00790D61">
        <w:t>Figure 9-</w:t>
      </w:r>
      <w:r>
        <w:t xml:space="preserve">1), and it </w:t>
      </w:r>
      <w:r>
        <w:lastRenderedPageBreak/>
        <w:t>shows what is possible with R.</w:t>
      </w:r>
    </w:p>
    <w:p w14:paraId="796708E8" w14:textId="701C1E72" w:rsidR="002D4F87" w:rsidRDefault="002D4F87" w:rsidP="00A42FAE">
      <w:pPr>
        <w:pStyle w:val="GraphicSlug"/>
      </w:pPr>
      <w:r>
        <w:t>[</w:t>
      </w:r>
      <w:r w:rsidR="00C5544E">
        <w:t>F09</w:t>
      </w:r>
      <w:r>
        <w:t>001.png]</w:t>
      </w:r>
    </w:p>
    <w:p w14:paraId="00CDA895" w14:textId="77777777" w:rsidR="002D4F87" w:rsidRDefault="002D4F87" w:rsidP="002D4F87">
      <w:pPr>
        <w:pStyle w:val="CaptionedFigure"/>
      </w:pPr>
      <w:r>
        <w:rPr>
          <w:noProof/>
        </w:rPr>
        <w:drawing>
          <wp:inline distT="0" distB="0" distL="0" distR="0" wp14:anchorId="63743814" wp14:editId="7C985464">
            <wp:extent cx="5334000" cy="5203184"/>
            <wp:effectExtent l="0" t="0" r="0" b="0"/>
            <wp:docPr id="390" name="Picture" descr="Figure 9.1: A screenshot of the Westchester COVID-19 website"/>
            <wp:cNvGraphicFramePr/>
            <a:graphic xmlns:a="http://schemas.openxmlformats.org/drawingml/2006/main">
              <a:graphicData uri="http://schemas.openxmlformats.org/drawingml/2006/picture">
                <pic:pic xmlns:pic="http://schemas.openxmlformats.org/drawingml/2006/picture">
                  <pic:nvPicPr>
                    <pic:cNvPr id="391" name="Picture" descr="../../assets/westchester-website.png"/>
                    <pic:cNvPicPr>
                      <a:picLocks noChangeAspect="1" noChangeArrowheads="1"/>
                    </pic:cNvPicPr>
                  </pic:nvPicPr>
                  <pic:blipFill>
                    <a:blip r:embed="rId6"/>
                    <a:stretch>
                      <a:fillRect/>
                    </a:stretch>
                  </pic:blipFill>
                  <pic:spPr bwMode="auto">
                    <a:xfrm>
                      <a:off x="0" y="0"/>
                      <a:ext cx="5334000" cy="5203184"/>
                    </a:xfrm>
                    <a:prstGeom prst="rect">
                      <a:avLst/>
                    </a:prstGeom>
                    <a:noFill/>
                    <a:ln w="9525">
                      <a:noFill/>
                      <a:headEnd/>
                      <a:tailEnd/>
                    </a:ln>
                  </pic:spPr>
                </pic:pic>
              </a:graphicData>
            </a:graphic>
          </wp:inline>
        </w:drawing>
      </w:r>
    </w:p>
    <w:p w14:paraId="6CC90D81" w14:textId="79E7373D" w:rsidR="002D4F87" w:rsidRDefault="002D4F87" w:rsidP="00121BAD">
      <w:pPr>
        <w:pStyle w:val="CaptionLine"/>
      </w:pPr>
      <w:r>
        <w:t>A screenshot of the Westchester COVID-19 website</w:t>
      </w:r>
    </w:p>
    <w:p w14:paraId="7818029A" w14:textId="77777777" w:rsidR="002D4F87" w:rsidRDefault="002D4F87" w:rsidP="00A601C9">
      <w:pPr>
        <w:pStyle w:val="Body"/>
      </w:pPr>
      <w:r>
        <w:t xml:space="preserve">The code that Herman wrote to make the website is a set of R Markdown files, strung together with the </w:t>
      </w:r>
      <w:r w:rsidRPr="00A42FAE">
        <w:rPr>
          <w:rStyle w:val="Literal"/>
          <w:rFonts w:eastAsiaTheme="minorHAnsi"/>
        </w:rPr>
        <w:t>distill</w:t>
      </w:r>
      <w:r>
        <w:t xml:space="preserve"> package. You may not think of R as a tool for making websites, but it can make them quite well – and </w:t>
      </w:r>
      <w:r w:rsidRPr="00A42FAE">
        <w:rPr>
          <w:rStyle w:val="Literal"/>
          <w:rFonts w:eastAsiaTheme="minorHAnsi"/>
        </w:rPr>
        <w:t>distill</w:t>
      </w:r>
      <w:r>
        <w:t xml:space="preserve"> makes it straightforward. If you already use R to work with your data, creating a website is a great way to share your results.</w:t>
      </w:r>
    </w:p>
    <w:p w14:paraId="4C28B32C" w14:textId="77777777" w:rsidR="002D4F87" w:rsidRDefault="002D4F87" w:rsidP="00A601C9">
      <w:pPr>
        <w:pStyle w:val="Body"/>
      </w:pPr>
      <w:r>
        <w:t xml:space="preserve">In this chapter, I’ll explain the basics of how </w:t>
      </w:r>
      <w:r w:rsidRPr="00A42FAE">
        <w:rPr>
          <w:rStyle w:val="Literal"/>
          <w:rFonts w:eastAsiaTheme="minorHAnsi"/>
        </w:rPr>
        <w:t>distill</w:t>
      </w:r>
      <w:r>
        <w:t xml:space="preserve"> works by creating a simple website with it (the Westchester COVID-19 website that Matt Herman created is quite complicated so I’ll use examples from it, but won’t walk through it line by line). Within this website, we’ll show how to create things like different page layouts, navigation menus, interactive graphics, and more. We’ll then discuss different strategies to host your website. We’ll conclude with some reflections on why the </w:t>
      </w:r>
      <w:r w:rsidRPr="00A42FAE">
        <w:rPr>
          <w:rStyle w:val="Literal"/>
          <w:rFonts w:eastAsiaTheme="minorHAnsi"/>
        </w:rPr>
        <w:t>distill</w:t>
      </w:r>
      <w:r>
        <w:t xml:space="preserve"> package to make websites is a great option for R users looking to get their results online.</w:t>
      </w:r>
    </w:p>
    <w:p w14:paraId="506E881C" w14:textId="77777777" w:rsidR="002D4F87" w:rsidRDefault="002D4F87" w:rsidP="00501B23">
      <w:pPr>
        <w:pStyle w:val="HeadA"/>
      </w:pPr>
      <w:bookmarkStart w:id="1" w:name="X11a63f50ff81139f3dffb2b9f8dfeba73e8d157"/>
      <w:r>
        <w:lastRenderedPageBreak/>
        <w:t xml:space="preserve">Creating a Website With the </w:t>
      </w:r>
      <w:r w:rsidRPr="00A42FAE">
        <w:rPr>
          <w:rStyle w:val="Literal"/>
          <w:rFonts w:eastAsiaTheme="majorEastAsia"/>
        </w:rPr>
        <w:t>distill</w:t>
      </w:r>
      <w:r>
        <w:t xml:space="preserve"> Package</w:t>
      </w:r>
    </w:p>
    <w:p w14:paraId="3B686DF1" w14:textId="77777777" w:rsidR="002D4F87" w:rsidRDefault="002D4F87" w:rsidP="00A601C9">
      <w:pPr>
        <w:pStyle w:val="Body"/>
      </w:pPr>
      <w:r>
        <w:t xml:space="preserve">There are a few different ways to make websites using R Markdown. There is the </w:t>
      </w:r>
      <w:r w:rsidRPr="00A42FAE">
        <w:rPr>
          <w:rStyle w:val="Literal"/>
          <w:rFonts w:eastAsiaTheme="minorHAnsi"/>
        </w:rPr>
        <w:t>blogdown</w:t>
      </w:r>
      <w:r>
        <w:t xml:space="preserve"> package, which uses the Hugo static site generator under the surface. It is flexible but finicky (updates to Hugo themes are notorious for breaking </w:t>
      </w:r>
      <w:r w:rsidRPr="00A42FAE">
        <w:rPr>
          <w:rStyle w:val="Literal"/>
          <w:rFonts w:eastAsiaTheme="minorHAnsi"/>
        </w:rPr>
        <w:t>blogdown</w:t>
      </w:r>
      <w:r>
        <w:t xml:space="preserve"> websites). For those looking for a simple option, the </w:t>
      </w:r>
      <w:r w:rsidRPr="00A42FAE">
        <w:rPr>
          <w:rStyle w:val="Literal"/>
          <w:rFonts w:eastAsiaTheme="minorHAnsi"/>
        </w:rPr>
        <w:t>distill</w:t>
      </w:r>
      <w:r>
        <w:t xml:space="preserve"> package is the way to go. It’s what Matt Herman and many others have used to quickly and attractively get R Markdown-based websites up and running.</w:t>
      </w:r>
    </w:p>
    <w:p w14:paraId="304E933D" w14:textId="77777777" w:rsidR="002D4F87" w:rsidRDefault="002D4F87" w:rsidP="00A601C9">
      <w:pPr>
        <w:pStyle w:val="Body"/>
      </w:pPr>
      <w:r>
        <w:t xml:space="preserve">To understand how </w:t>
      </w:r>
      <w:r w:rsidRPr="00A42FAE">
        <w:rPr>
          <w:rStyle w:val="Literal"/>
          <w:rFonts w:eastAsiaTheme="minorHAnsi"/>
        </w:rPr>
        <w:t>distill</w:t>
      </w:r>
      <w:r>
        <w:t xml:space="preserve"> works, think back to when we have knitted our R Markdown documents to HTML (for example, in chapter 6). These have all been one-offs, with a single R Markdown document generating a single HTML file. A website, on the other hand, is a collection of HTML files. The </w:t>
      </w:r>
      <w:r w:rsidRPr="00A42FAE">
        <w:rPr>
          <w:rStyle w:val="Literal"/>
          <w:rFonts w:eastAsiaTheme="minorHAnsi"/>
        </w:rPr>
        <w:t>distill</w:t>
      </w:r>
      <w:r>
        <w:t xml:space="preserve"> package is what enables us to use multiple R Markdown documents to create multiple HTML files, and have them all connected with a navigation menu and more.</w:t>
      </w:r>
    </w:p>
    <w:p w14:paraId="51735916" w14:textId="1572A837" w:rsidR="002D4F87" w:rsidRDefault="002D4F87" w:rsidP="00A601C9">
      <w:pPr>
        <w:pStyle w:val="Body"/>
      </w:pPr>
      <w:r>
        <w:t xml:space="preserve">To create a </w:t>
      </w:r>
      <w:r w:rsidRPr="00A42FAE">
        <w:rPr>
          <w:rStyle w:val="Literal"/>
          <w:rFonts w:eastAsiaTheme="minorHAnsi"/>
        </w:rPr>
        <w:t>distill</w:t>
      </w:r>
      <w:r>
        <w:t xml:space="preserve"> website, you’ll first need to install the package using </w:t>
      </w:r>
      <w:r w:rsidRPr="00A42FAE">
        <w:rPr>
          <w:rStyle w:val="Literal"/>
          <w:rFonts w:eastAsiaTheme="minorHAnsi"/>
        </w:rPr>
        <w:t>install.packages("distill")</w:t>
      </w:r>
      <w:r>
        <w:t xml:space="preserve">. Once you’ve done that, the easiest way to start a </w:t>
      </w:r>
      <w:r w:rsidRPr="00A42FAE">
        <w:rPr>
          <w:rStyle w:val="Literal"/>
          <w:rFonts w:eastAsiaTheme="minorHAnsi"/>
        </w:rPr>
        <w:t>distill</w:t>
      </w:r>
      <w:r>
        <w:t xml:space="preserve"> website project is to go to File &gt; New Project &gt; New Directory. Once you get the menu visible in </w:t>
      </w:r>
      <w:r w:rsidR="00790D61">
        <w:t>Figure 9-</w:t>
      </w:r>
      <w:r>
        <w:t>2, scroll down and select Distill Website.</w:t>
      </w:r>
    </w:p>
    <w:p w14:paraId="512D773C" w14:textId="12649C72" w:rsidR="002D4F87" w:rsidRDefault="002D4F87" w:rsidP="00A42FAE">
      <w:pPr>
        <w:pStyle w:val="GraphicSlug"/>
      </w:pPr>
      <w:r>
        <w:t>[</w:t>
      </w:r>
      <w:r w:rsidR="00C5544E">
        <w:t>F09</w:t>
      </w:r>
      <w:r>
        <w:t>002.png]</w:t>
      </w:r>
    </w:p>
    <w:p w14:paraId="58441542" w14:textId="77777777" w:rsidR="002D4F87" w:rsidRDefault="002D4F87" w:rsidP="002D4F87">
      <w:pPr>
        <w:pStyle w:val="CaptionedFigure"/>
      </w:pPr>
      <w:r>
        <w:rPr>
          <w:noProof/>
        </w:rPr>
        <w:drawing>
          <wp:inline distT="0" distB="0" distL="0" distR="0" wp14:anchorId="7AEA8D91" wp14:editId="1345DCA7">
            <wp:extent cx="5334000" cy="3812859"/>
            <wp:effectExtent l="0" t="0" r="0" b="0"/>
            <wp:docPr id="393" name="Picture" descr="Figure 9.2: Menu to create a new distill website"/>
            <wp:cNvGraphicFramePr/>
            <a:graphic xmlns:a="http://schemas.openxmlformats.org/drawingml/2006/main">
              <a:graphicData uri="http://schemas.openxmlformats.org/drawingml/2006/picture">
                <pic:pic xmlns:pic="http://schemas.openxmlformats.org/drawingml/2006/picture">
                  <pic:nvPicPr>
                    <pic:cNvPr id="394" name="Picture" descr="../../assets/new-distill-website.png"/>
                    <pic:cNvPicPr>
                      <a:picLocks noChangeAspect="1" noChangeArrowheads="1"/>
                    </pic:cNvPicPr>
                  </pic:nvPicPr>
                  <pic:blipFill>
                    <a:blip r:embed="rId7"/>
                    <a:stretch>
                      <a:fillRect/>
                    </a:stretch>
                  </pic:blipFill>
                  <pic:spPr bwMode="auto">
                    <a:xfrm>
                      <a:off x="0" y="0"/>
                      <a:ext cx="5334000" cy="3812859"/>
                    </a:xfrm>
                    <a:prstGeom prst="rect">
                      <a:avLst/>
                    </a:prstGeom>
                    <a:noFill/>
                    <a:ln w="9525">
                      <a:noFill/>
                      <a:headEnd/>
                      <a:tailEnd/>
                    </a:ln>
                  </pic:spPr>
                </pic:pic>
              </a:graphicData>
            </a:graphic>
          </wp:inline>
        </w:drawing>
      </w:r>
    </w:p>
    <w:p w14:paraId="46F0645C" w14:textId="363F25CF" w:rsidR="002D4F87" w:rsidRDefault="002D4F87" w:rsidP="00121BAD">
      <w:pPr>
        <w:pStyle w:val="CaptionLine"/>
      </w:pPr>
      <w:r>
        <w:t>Menu to create a new distill website</w:t>
      </w:r>
    </w:p>
    <w:p w14:paraId="0F470008" w14:textId="59EEFAC6" w:rsidR="002D4F87" w:rsidRDefault="002D4F87" w:rsidP="00A601C9">
      <w:pPr>
        <w:pStyle w:val="Body"/>
      </w:pPr>
      <w:r>
        <w:t xml:space="preserve">Once you do that, you’ll see the menu in </w:t>
      </w:r>
      <w:r w:rsidR="00790D61">
        <w:t>Figure 9-</w:t>
      </w:r>
      <w:r>
        <w:t>3. Here, in addition to specifying the directory and subdirectory where your project will live on your computer, you’ll also want to give your website a title. You can also select Configure for GitHub Pages if you’d like. GitHub Pages is an easy way to get your website online, and I’ll show how it works below. I’m going to create a new website called COVID Website and select the option to configure it for GitHub Pages.</w:t>
      </w:r>
    </w:p>
    <w:p w14:paraId="31D8E7E2" w14:textId="0075EDFE" w:rsidR="002D4F87" w:rsidRDefault="002D4F87" w:rsidP="00A42FAE">
      <w:pPr>
        <w:pStyle w:val="GraphicSlug"/>
      </w:pPr>
      <w:r>
        <w:t>[</w:t>
      </w:r>
      <w:r w:rsidR="00C5544E">
        <w:t>F09</w:t>
      </w:r>
      <w:r>
        <w:t>003.png]</w:t>
      </w:r>
    </w:p>
    <w:p w14:paraId="69448CAF" w14:textId="77777777" w:rsidR="002D4F87" w:rsidRDefault="002D4F87" w:rsidP="002D4F87">
      <w:pPr>
        <w:pStyle w:val="CaptionedFigure"/>
      </w:pPr>
      <w:r>
        <w:rPr>
          <w:noProof/>
        </w:rPr>
        <w:lastRenderedPageBreak/>
        <w:drawing>
          <wp:inline distT="0" distB="0" distL="0" distR="0" wp14:anchorId="7A2EB893" wp14:editId="6D6BCB4C">
            <wp:extent cx="5334000" cy="3820026"/>
            <wp:effectExtent l="0" t="0" r="0" b="0"/>
            <wp:docPr id="396" name="Picture"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397" name="Picture" descr="../../assets/create-distill-website.png"/>
                    <pic:cNvPicPr>
                      <a:picLocks noChangeAspect="1" noChangeArrowheads="1"/>
                    </pic:cNvPicPr>
                  </pic:nvPicPr>
                  <pic:blipFill>
                    <a:blip r:embed="rId8"/>
                    <a:stretch>
                      <a:fillRect/>
                    </a:stretch>
                  </pic:blipFill>
                  <pic:spPr bwMode="auto">
                    <a:xfrm>
                      <a:off x="0" y="0"/>
                      <a:ext cx="5334000" cy="3820026"/>
                    </a:xfrm>
                    <a:prstGeom prst="rect">
                      <a:avLst/>
                    </a:prstGeom>
                    <a:noFill/>
                    <a:ln w="9525">
                      <a:noFill/>
                      <a:headEnd/>
                      <a:tailEnd/>
                    </a:ln>
                  </pic:spPr>
                </pic:pic>
              </a:graphicData>
            </a:graphic>
          </wp:inline>
        </w:drawing>
      </w:r>
    </w:p>
    <w:p w14:paraId="05D60FA3" w14:textId="2F9A3969" w:rsidR="002D4F87" w:rsidRDefault="002D4F87" w:rsidP="00121BAD">
      <w:pPr>
        <w:pStyle w:val="CaptionLine"/>
      </w:pPr>
      <w:r>
        <w:t>Giving your distill website a name</w:t>
      </w:r>
    </w:p>
    <w:p w14:paraId="00228F93" w14:textId="77777777" w:rsidR="002D4F87" w:rsidRDefault="002D4F87" w:rsidP="00A601C9">
      <w:pPr>
        <w:pStyle w:val="Body"/>
      </w:pPr>
      <w:r>
        <w:t xml:space="preserve">Let’s now take a look at the files in our project. In addition to the </w:t>
      </w:r>
      <w:r w:rsidRPr="00A42FAE">
        <w:rPr>
          <w:rStyle w:val="Literal"/>
          <w:rFonts w:eastAsiaTheme="minorHAnsi"/>
        </w:rPr>
        <w:t>covid-website.Rproj</w:t>
      </w:r>
      <w:r>
        <w:t xml:space="preserve"> file that indicates that we’re working in an RStudio project, we’ve got two R Markdown documents (</w:t>
      </w:r>
      <w:r w:rsidRPr="00A42FAE">
        <w:rPr>
          <w:rStyle w:val="Literal"/>
          <w:rFonts w:eastAsiaTheme="minorHAnsi"/>
        </w:rPr>
        <w:t>about.Rmd</w:t>
      </w:r>
      <w:r>
        <w:t xml:space="preserve"> and </w:t>
      </w:r>
      <w:r w:rsidRPr="00A42FAE">
        <w:rPr>
          <w:rStyle w:val="Literal"/>
          <w:rFonts w:eastAsiaTheme="minorHAnsi"/>
        </w:rPr>
        <w:t>index.Rmd</w:t>
      </w:r>
      <w:r>
        <w:t xml:space="preserve">), a </w:t>
      </w:r>
      <w:r w:rsidRPr="00A42FAE">
        <w:rPr>
          <w:rStyle w:val="Literal"/>
          <w:rFonts w:eastAsiaTheme="minorHAnsi"/>
        </w:rPr>
        <w:t>_site.yml</w:t>
      </w:r>
      <w:r>
        <w:t xml:space="preserve"> file, and a </w:t>
      </w:r>
      <w:r w:rsidRPr="00A42FAE">
        <w:rPr>
          <w:rStyle w:val="Literal"/>
          <w:rFonts w:eastAsiaTheme="minorHAnsi"/>
        </w:rPr>
        <w:t>docs</w:t>
      </w:r>
      <w:r>
        <w:t xml:space="preserve"> folder. The </w:t>
      </w:r>
      <w:r w:rsidRPr="00A42FAE">
        <w:rPr>
          <w:rStyle w:val="Literal"/>
          <w:rFonts w:eastAsiaTheme="minorHAnsi"/>
        </w:rPr>
        <w:t>docs</w:t>
      </w:r>
      <w:r>
        <w:t xml:space="preserve"> folder is where the rendered HTML files that make up our website will go, and we’ll talk about them later. Let’s begin by looking at the two R Markdown documents and the </w:t>
      </w:r>
      <w:r w:rsidRPr="00A42FAE">
        <w:rPr>
          <w:rStyle w:val="Literal"/>
          <w:rFonts w:eastAsiaTheme="minorHAnsi"/>
        </w:rPr>
        <w:t>_site.yml</w:t>
      </w:r>
      <w:r>
        <w:t xml:space="preserve"> file.</w:t>
      </w:r>
    </w:p>
    <w:p w14:paraId="48EAA616" w14:textId="77777777" w:rsidR="002D4F87" w:rsidRDefault="002D4F87" w:rsidP="00501B23">
      <w:pPr>
        <w:pStyle w:val="HeadA"/>
      </w:pPr>
      <w:bookmarkStart w:id="2" w:name="X592525109cd472094160cf9c8a2cbdd7a9178ac"/>
      <w:bookmarkEnd w:id="1"/>
      <w:r>
        <w:t xml:space="preserve">Working with R Markdown Documents in </w:t>
      </w:r>
      <w:r w:rsidRPr="00A42FAE">
        <w:rPr>
          <w:rStyle w:val="Literal"/>
          <w:rFonts w:eastAsiaTheme="majorEastAsia"/>
        </w:rPr>
        <w:t>distill</w:t>
      </w:r>
    </w:p>
    <w:p w14:paraId="6CF26FDC" w14:textId="77777777" w:rsidR="002D4F87" w:rsidRDefault="002D4F87" w:rsidP="00A601C9">
      <w:pPr>
        <w:pStyle w:val="Body"/>
      </w:pPr>
      <w:r>
        <w:t xml:space="preserve">If we open up the </w:t>
      </w:r>
      <w:r w:rsidRPr="00A42FAE">
        <w:rPr>
          <w:rStyle w:val="Literal"/>
          <w:rFonts w:eastAsiaTheme="minorHAnsi"/>
        </w:rPr>
        <w:t>index.Rmd</w:t>
      </w:r>
      <w:r>
        <w:t xml:space="preserve"> file, we see the following code.</w:t>
      </w:r>
    </w:p>
    <w:p w14:paraId="370129AE" w14:textId="77777777" w:rsidR="0048320E" w:rsidRDefault="002D4F87" w:rsidP="009E4A9E">
      <w:pPr>
        <w:pStyle w:val="Code"/>
      </w:pPr>
      <w:r w:rsidRPr="009E4A9E">
        <w:rPr>
          <w:rStyle w:val="CommentTok"/>
          <w:rFonts w:ascii="Courier" w:hAnsi="Courier"/>
          <w:color w:val="000000"/>
          <w:sz w:val="17"/>
          <w:shd w:val="clear" w:color="auto" w:fill="auto"/>
        </w:rPr>
        <w:t>---</w:t>
      </w:r>
    </w:p>
    <w:p w14:paraId="62F37E5B" w14:textId="77777777" w:rsidR="0048320E" w:rsidRDefault="002D4F87" w:rsidP="009E4A9E">
      <w:pPr>
        <w:pStyle w:val="Code"/>
      </w:pPr>
      <w:r w:rsidRPr="009E4A9E">
        <w:rPr>
          <w:rStyle w:val="AnnotationTok"/>
          <w:rFonts w:ascii="Courier" w:hAnsi="Courier"/>
          <w:b w:val="0"/>
          <w:color w:val="000000"/>
          <w:sz w:val="17"/>
          <w:shd w:val="clear" w:color="auto" w:fill="auto"/>
        </w:rPr>
        <w:t>title:</w:t>
      </w:r>
      <w:r w:rsidRPr="009E4A9E">
        <w:rPr>
          <w:rStyle w:val="CommentTok"/>
          <w:rFonts w:ascii="Courier" w:hAnsi="Courier"/>
          <w:color w:val="000000"/>
          <w:sz w:val="17"/>
          <w:shd w:val="clear" w:color="auto" w:fill="auto"/>
        </w:rPr>
        <w:t xml:space="preserve"> "COVID Website"</w:t>
      </w:r>
    </w:p>
    <w:p w14:paraId="5D4156FF" w14:textId="77777777" w:rsidR="0048320E" w:rsidRDefault="002D4F87" w:rsidP="009E4A9E">
      <w:pPr>
        <w:pStyle w:val="Code"/>
      </w:pPr>
      <w:r w:rsidRPr="009E4A9E">
        <w:rPr>
          <w:rStyle w:val="AnnotationTok"/>
          <w:rFonts w:ascii="Courier" w:hAnsi="Courier"/>
          <w:b w:val="0"/>
          <w:color w:val="000000"/>
          <w:sz w:val="17"/>
          <w:shd w:val="clear" w:color="auto" w:fill="auto"/>
        </w:rPr>
        <w:t>description:</w:t>
      </w:r>
      <w:r w:rsidRPr="009E4A9E">
        <w:rPr>
          <w:rStyle w:val="CommentTok"/>
          <w:rFonts w:ascii="Courier" w:hAnsi="Courier"/>
          <w:color w:val="000000"/>
          <w:sz w:val="17"/>
          <w:shd w:val="clear" w:color="auto" w:fill="auto"/>
        </w:rPr>
        <w:t xml:space="preserve"> |</w:t>
      </w:r>
    </w:p>
    <w:p w14:paraId="31465F71" w14:textId="77777777" w:rsidR="0048320E" w:rsidRDefault="002D4F87" w:rsidP="009E4A9E">
      <w:pPr>
        <w:pStyle w:val="Code"/>
      </w:pPr>
      <w:r w:rsidRPr="009E4A9E">
        <w:rPr>
          <w:rStyle w:val="CommentTok"/>
          <w:rFonts w:ascii="Courier" w:hAnsi="Courier"/>
          <w:color w:val="000000"/>
          <w:sz w:val="17"/>
          <w:shd w:val="clear" w:color="auto" w:fill="auto"/>
        </w:rPr>
        <w:t xml:space="preserve">  Welcome to the website. I hope you enjoy it!</w:t>
      </w:r>
    </w:p>
    <w:p w14:paraId="61B32DEF" w14:textId="77777777" w:rsidR="0048320E" w:rsidRDefault="002D4F87" w:rsidP="009E4A9E">
      <w:pPr>
        <w:pStyle w:val="Code"/>
      </w:pPr>
      <w:r w:rsidRPr="009E4A9E">
        <w:rPr>
          <w:rStyle w:val="AnnotationTok"/>
          <w:rFonts w:ascii="Courier" w:hAnsi="Courier"/>
          <w:b w:val="0"/>
          <w:color w:val="000000"/>
          <w:sz w:val="17"/>
          <w:shd w:val="clear" w:color="auto" w:fill="auto"/>
        </w:rPr>
        <w:t>site:</w:t>
      </w:r>
      <w:r w:rsidRPr="009E4A9E">
        <w:rPr>
          <w:rStyle w:val="CommentTok"/>
          <w:rFonts w:ascii="Courier" w:hAnsi="Courier"/>
          <w:color w:val="000000"/>
          <w:sz w:val="17"/>
          <w:shd w:val="clear" w:color="auto" w:fill="auto"/>
        </w:rPr>
        <w:t xml:space="preserve"> distill::distill_website</w:t>
      </w:r>
    </w:p>
    <w:p w14:paraId="4B0AA7F9" w14:textId="77777777" w:rsidR="0048320E" w:rsidRDefault="002D4F87" w:rsidP="009E4A9E">
      <w:pPr>
        <w:pStyle w:val="Code"/>
      </w:pPr>
      <w:r w:rsidRPr="009E4A9E">
        <w:rPr>
          <w:rStyle w:val="CommentTok"/>
          <w:rFonts w:ascii="Courier" w:hAnsi="Courier"/>
          <w:color w:val="000000"/>
          <w:sz w:val="17"/>
          <w:shd w:val="clear" w:color="auto" w:fill="auto"/>
        </w:rPr>
        <w:t>---</w:t>
      </w:r>
    </w:p>
    <w:p w14:paraId="52B3B992" w14:textId="77777777" w:rsidR="0048320E" w:rsidRDefault="0048320E" w:rsidP="009E4A9E">
      <w:pPr>
        <w:pStyle w:val="Code"/>
      </w:pPr>
    </w:p>
    <w:p w14:paraId="44E85319" w14:textId="77777777" w:rsidR="0048320E" w:rsidRDefault="002D4F87" w:rsidP="009E4A9E">
      <w:pPr>
        <w:pStyle w:val="Code"/>
      </w:pPr>
      <w:r w:rsidRPr="009E4A9E">
        <w:rPr>
          <w:rStyle w:val="InformationTok"/>
          <w:rFonts w:ascii="Courier" w:hAnsi="Courier"/>
          <w:b w:val="0"/>
          <w:color w:val="000000"/>
          <w:sz w:val="17"/>
          <w:shd w:val="clear" w:color="auto" w:fill="auto"/>
        </w:rPr>
        <w:t>```{r setup, include=FALSE}</w:t>
      </w:r>
    </w:p>
    <w:p w14:paraId="74ED4197" w14:textId="77777777" w:rsidR="0048320E" w:rsidRDefault="002D4F87" w:rsidP="009E4A9E">
      <w:pPr>
        <w:pStyle w:val="Code"/>
      </w:pPr>
      <w:r w:rsidRPr="009E4A9E">
        <w:rPr>
          <w:rStyle w:val="InformationTok"/>
          <w:rFonts w:ascii="Courier" w:hAnsi="Courier"/>
          <w:b w:val="0"/>
          <w:color w:val="000000"/>
          <w:sz w:val="17"/>
          <w:shd w:val="clear" w:color="auto" w:fill="auto"/>
        </w:rPr>
        <w:t>knitr::opts_chunk$set(echo = FALSE)</w:t>
      </w:r>
    </w:p>
    <w:p w14:paraId="374E15A5" w14:textId="77777777" w:rsidR="0048320E" w:rsidRDefault="0048320E" w:rsidP="009E4A9E">
      <w:pPr>
        <w:pStyle w:val="Code"/>
      </w:pPr>
    </w:p>
    <w:p w14:paraId="47C35638" w14:textId="77777777" w:rsidR="0048320E" w:rsidRDefault="002D4F87" w:rsidP="009E4A9E">
      <w:pPr>
        <w:pStyle w:val="Code"/>
      </w:pPr>
      <w:r w:rsidRPr="009E4A9E">
        <w:rPr>
          <w:rStyle w:val="InformationTok"/>
          <w:rFonts w:ascii="Courier" w:hAnsi="Courier"/>
          <w:b w:val="0"/>
          <w:color w:val="000000"/>
          <w:sz w:val="17"/>
          <w:shd w:val="clear" w:color="auto" w:fill="auto"/>
        </w:rPr>
        <w:t># Learn more about creating websites with Distill at:</w:t>
      </w:r>
    </w:p>
    <w:p w14:paraId="4F386723" w14:textId="77777777" w:rsidR="0048320E" w:rsidRDefault="002D4F87" w:rsidP="009E4A9E">
      <w:pPr>
        <w:pStyle w:val="Code"/>
      </w:pPr>
      <w:r w:rsidRPr="009E4A9E">
        <w:rPr>
          <w:rStyle w:val="InformationTok"/>
          <w:rFonts w:ascii="Courier" w:hAnsi="Courier"/>
          <w:b w:val="0"/>
          <w:color w:val="000000"/>
          <w:sz w:val="17"/>
          <w:shd w:val="clear" w:color="auto" w:fill="auto"/>
        </w:rPr>
        <w:t># https://rstudio.github.io/distill/website.html</w:t>
      </w:r>
    </w:p>
    <w:p w14:paraId="51EEC0DE" w14:textId="77777777" w:rsidR="0048320E" w:rsidRDefault="0048320E" w:rsidP="009E4A9E">
      <w:pPr>
        <w:pStyle w:val="Code"/>
      </w:pPr>
    </w:p>
    <w:p w14:paraId="2CB70581" w14:textId="77777777" w:rsidR="0048320E" w:rsidRDefault="002D4F87" w:rsidP="009E4A9E">
      <w:pPr>
        <w:pStyle w:val="Code"/>
      </w:pPr>
      <w:r w:rsidRPr="009E4A9E">
        <w:rPr>
          <w:rStyle w:val="InformationTok"/>
          <w:rFonts w:ascii="Courier" w:hAnsi="Courier"/>
          <w:b w:val="0"/>
          <w:color w:val="000000"/>
          <w:sz w:val="17"/>
          <w:shd w:val="clear" w:color="auto" w:fill="auto"/>
        </w:rPr>
        <w:t># Learn more about publishing to GitHub Pages at:</w:t>
      </w:r>
    </w:p>
    <w:p w14:paraId="30642155" w14:textId="77777777" w:rsidR="0048320E" w:rsidRDefault="002D4F87" w:rsidP="009E4A9E">
      <w:pPr>
        <w:pStyle w:val="Code"/>
      </w:pPr>
      <w:r w:rsidRPr="009E4A9E">
        <w:rPr>
          <w:rStyle w:val="InformationTok"/>
          <w:rFonts w:ascii="Courier" w:hAnsi="Courier"/>
          <w:b w:val="0"/>
          <w:color w:val="000000"/>
          <w:sz w:val="17"/>
          <w:shd w:val="clear" w:color="auto" w:fill="auto"/>
        </w:rPr>
        <w:t># https://rstudio.github.io/distill/publish_website.html#github-pages</w:t>
      </w:r>
    </w:p>
    <w:p w14:paraId="2BBA394B" w14:textId="045AF48B" w:rsidR="002D4F87" w:rsidRPr="009E4A9E" w:rsidRDefault="002D4F87" w:rsidP="009E4A9E">
      <w:pPr>
        <w:pStyle w:val="Code"/>
      </w:pPr>
      <w:r w:rsidRPr="009E4A9E">
        <w:rPr>
          <w:rStyle w:val="InformationTok"/>
          <w:rFonts w:ascii="Courier" w:hAnsi="Courier"/>
          <w:b w:val="0"/>
          <w:color w:val="000000"/>
          <w:sz w:val="17"/>
          <w:shd w:val="clear" w:color="auto" w:fill="auto"/>
        </w:rPr>
        <w:t>```</w:t>
      </w:r>
    </w:p>
    <w:p w14:paraId="2234BB27" w14:textId="6913BA14" w:rsidR="002D4F87" w:rsidRDefault="002D4F87" w:rsidP="00A601C9">
      <w:pPr>
        <w:pStyle w:val="Body"/>
      </w:pPr>
      <w:r>
        <w:t xml:space="preserve">For the most part, this looks like a standard R Markdown document. In the YAML, we can </w:t>
      </w:r>
      <w:r>
        <w:lastRenderedPageBreak/>
        <w:t xml:space="preserve">see a couple differences with other R Markdown documents we’ve worked with: the </w:t>
      </w:r>
      <w:r w:rsidRPr="00A42FAE">
        <w:rPr>
          <w:rStyle w:val="Literal"/>
          <w:rFonts w:eastAsiaTheme="minorHAnsi"/>
        </w:rPr>
        <w:t>description</w:t>
      </w:r>
      <w:r>
        <w:t xml:space="preserve"> parameter and the line that says </w:t>
      </w:r>
      <w:r w:rsidRPr="00A42FAE">
        <w:rPr>
          <w:rStyle w:val="Literal"/>
          <w:rFonts w:eastAsiaTheme="minorHAnsi"/>
        </w:rPr>
        <w:t>site: distill::distill_website</w:t>
      </w:r>
      <w:r>
        <w:t xml:space="preserve">. The </w:t>
      </w:r>
      <w:r w:rsidRPr="00A42FAE">
        <w:rPr>
          <w:rStyle w:val="Literal"/>
          <w:rFonts w:eastAsiaTheme="minorHAnsi"/>
        </w:rPr>
        <w:t>description</w:t>
      </w:r>
      <w:r>
        <w:t xml:space="preserve"> specifies text that will go below the title of each page, as seen in </w:t>
      </w:r>
      <w:r w:rsidR="00790D61">
        <w:t>Figure 9-</w:t>
      </w:r>
      <w:r>
        <w:t>4.</w:t>
      </w:r>
    </w:p>
    <w:p w14:paraId="5BFC96E4" w14:textId="46A93193" w:rsidR="002D4F87" w:rsidRDefault="002D4F87" w:rsidP="00A42FAE">
      <w:pPr>
        <w:pStyle w:val="GraphicSlug"/>
      </w:pPr>
      <w:r>
        <w:t>[</w:t>
      </w:r>
      <w:r w:rsidR="00C5544E">
        <w:t>F09</w:t>
      </w:r>
      <w:r>
        <w:t>004.png]</w:t>
      </w:r>
    </w:p>
    <w:p w14:paraId="04358CDD" w14:textId="77777777" w:rsidR="002D4F87" w:rsidRDefault="002D4F87" w:rsidP="002D4F87">
      <w:pPr>
        <w:pStyle w:val="CaptionedFigure"/>
      </w:pPr>
      <w:r>
        <w:rPr>
          <w:noProof/>
        </w:rPr>
        <w:drawing>
          <wp:inline distT="0" distB="0" distL="0" distR="0" wp14:anchorId="5B631207" wp14:editId="02B77448">
            <wp:extent cx="5334000" cy="1421141"/>
            <wp:effectExtent l="0" t="0" r="0" b="0"/>
            <wp:docPr id="400" name="Picture"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401" name="Picture" descr="../../assets/website-description.png"/>
                    <pic:cNvPicPr>
                      <a:picLocks noChangeAspect="1" noChangeArrowheads="1"/>
                    </pic:cNvPicPr>
                  </pic:nvPicPr>
                  <pic:blipFill>
                    <a:blip r:embed="rId9"/>
                    <a:stretch>
                      <a:fillRect/>
                    </a:stretch>
                  </pic:blipFill>
                  <pic:spPr bwMode="auto">
                    <a:xfrm>
                      <a:off x="0" y="0"/>
                      <a:ext cx="5334000" cy="1421141"/>
                    </a:xfrm>
                    <a:prstGeom prst="rect">
                      <a:avLst/>
                    </a:prstGeom>
                    <a:noFill/>
                    <a:ln w="9525">
                      <a:noFill/>
                      <a:headEnd/>
                      <a:tailEnd/>
                    </a:ln>
                  </pic:spPr>
                </pic:pic>
              </a:graphicData>
            </a:graphic>
          </wp:inline>
        </w:drawing>
      </w:r>
    </w:p>
    <w:p w14:paraId="15699A35" w14:textId="4A99485C" w:rsidR="002D4F87" w:rsidRDefault="002D4F87" w:rsidP="00121BAD">
      <w:pPr>
        <w:pStyle w:val="CaptionLine"/>
      </w:pPr>
      <w:r>
        <w:t>The default website description</w:t>
      </w:r>
    </w:p>
    <w:p w14:paraId="0F4DA545" w14:textId="77777777" w:rsidR="002D4F87" w:rsidRDefault="002D4F87" w:rsidP="00A601C9">
      <w:pPr>
        <w:pStyle w:val="Body"/>
      </w:pPr>
      <w:r>
        <w:t xml:space="preserve">The </w:t>
      </w:r>
      <w:r w:rsidRPr="00A42FAE">
        <w:rPr>
          <w:rStyle w:val="Literal"/>
          <w:rFonts w:eastAsiaTheme="minorHAnsi"/>
        </w:rPr>
        <w:t>site: distill::distill_website</w:t>
      </w:r>
      <w:r>
        <w:t xml:space="preserve"> specifies that the R Markdown document is the root page of a </w:t>
      </w:r>
      <w:r w:rsidRPr="00A42FAE">
        <w:rPr>
          <w:rStyle w:val="Literal"/>
          <w:rFonts w:eastAsiaTheme="minorHAnsi"/>
        </w:rPr>
        <w:t>distill</w:t>
      </w:r>
      <w:r>
        <w:t xml:space="preserve"> website. This means that when we knit, R Markdown knows to create a website, rather than an individual HTML file.</w:t>
      </w:r>
    </w:p>
    <w:p w14:paraId="30C9FC84" w14:textId="77777777" w:rsidR="002D4F87" w:rsidRDefault="002D4F87" w:rsidP="00A601C9">
      <w:pPr>
        <w:pStyle w:val="Body"/>
      </w:pPr>
      <w:r>
        <w:t xml:space="preserve">On top of these two new parameters, we also are missing one parameter that we’ve seen in other R Markdown documents. This is the </w:t>
      </w:r>
      <w:r w:rsidRPr="00A42FAE">
        <w:rPr>
          <w:rStyle w:val="Literal"/>
          <w:rFonts w:eastAsiaTheme="minorHAnsi"/>
        </w:rPr>
        <w:t>output</w:t>
      </w:r>
      <w:r>
        <w:t xml:space="preserve"> parameter, which we’ve used to specify the output format of our R Markdown document on knitting. The reason we don’t have this </w:t>
      </w:r>
      <w:r w:rsidRPr="00A42FAE">
        <w:rPr>
          <w:rStyle w:val="Literal"/>
          <w:rFonts w:eastAsiaTheme="minorHAnsi"/>
        </w:rPr>
        <w:t>output</w:t>
      </w:r>
      <w:r>
        <w:t xml:space="preserve"> parameter in our R Markdown documents is that we specify the output for the entire website in our </w:t>
      </w:r>
      <w:r w:rsidRPr="00A42FAE">
        <w:rPr>
          <w:rStyle w:val="Literal"/>
          <w:rFonts w:eastAsiaTheme="minorHAnsi"/>
        </w:rPr>
        <w:t>_site.yml</w:t>
      </w:r>
      <w:r>
        <w:t xml:space="preserve"> file.</w:t>
      </w:r>
    </w:p>
    <w:p w14:paraId="4FE9337C" w14:textId="77777777" w:rsidR="002D4F87" w:rsidRDefault="002D4F87" w:rsidP="00501B23">
      <w:pPr>
        <w:pStyle w:val="HeadA"/>
      </w:pPr>
      <w:bookmarkStart w:id="3" w:name="X8f2cbd5701b4e4db8f48f4e9d3082a953d8d32e"/>
      <w:bookmarkEnd w:id="2"/>
      <w:r>
        <w:t xml:space="preserve">Setting Options for Our Website with </w:t>
      </w:r>
      <w:r w:rsidRPr="00A42FAE">
        <w:rPr>
          <w:rStyle w:val="Literal"/>
          <w:rFonts w:eastAsiaTheme="majorEastAsia"/>
        </w:rPr>
        <w:t>_site.yml</w:t>
      </w:r>
    </w:p>
    <w:p w14:paraId="40690C97" w14:textId="77777777" w:rsidR="002D4F87" w:rsidRDefault="002D4F87" w:rsidP="00A601C9">
      <w:pPr>
        <w:pStyle w:val="Body"/>
      </w:pPr>
      <w:r>
        <w:t xml:space="preserve">The promise of </w:t>
      </w:r>
      <w:r w:rsidRPr="00A42FAE">
        <w:rPr>
          <w:rStyle w:val="Literal"/>
          <w:rFonts w:eastAsiaTheme="minorHAnsi"/>
        </w:rPr>
        <w:t>distill</w:t>
      </w:r>
      <w:r>
        <w:t xml:space="preserve"> is that it we can make several R Markdown documents and combine them into a website. To do this, we need a place to tell R which R Markdown documents make up the website, what the knitted files should look like, what the website should be called, and more. This all happens in the </w:t>
      </w:r>
      <w:r w:rsidRPr="00A42FAE">
        <w:rPr>
          <w:rStyle w:val="Literal"/>
          <w:rFonts w:eastAsiaTheme="minorHAnsi"/>
        </w:rPr>
        <w:t>_site.yml</w:t>
      </w:r>
      <w:r>
        <w:t xml:space="preserve"> file. If we open up the </w:t>
      </w:r>
      <w:r w:rsidRPr="00A42FAE">
        <w:rPr>
          <w:rStyle w:val="Literal"/>
          <w:rFonts w:eastAsiaTheme="minorHAnsi"/>
        </w:rPr>
        <w:t>_site.yml</w:t>
      </w:r>
      <w:r>
        <w:t xml:space="preserve"> file, we see the following code.</w:t>
      </w:r>
    </w:p>
    <w:p w14:paraId="48300DA1" w14:textId="77777777" w:rsidR="0048320E" w:rsidRDefault="002D4F87" w:rsidP="009E4A9E">
      <w:pPr>
        <w:pStyle w:val="Code"/>
      </w:pPr>
      <w:r w:rsidRPr="009E4A9E">
        <w:rPr>
          <w:rStyle w:val="FunctionTok"/>
          <w:rFonts w:ascii="Courier" w:hAnsi="Courier"/>
          <w:i w:val="0"/>
          <w:sz w:val="17"/>
          <w:shd w:val="clear" w:color="auto" w:fill="auto"/>
        </w:rPr>
        <w:t>name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"covid-website"</w:t>
      </w:r>
    </w:p>
    <w:p w14:paraId="4F2E0CBB" w14:textId="77777777" w:rsidR="0048320E" w:rsidRDefault="002D4F87" w:rsidP="009E4A9E">
      <w:pPr>
        <w:pStyle w:val="Code"/>
      </w:pPr>
      <w:r w:rsidRPr="009E4A9E">
        <w:rPr>
          <w:rStyle w:val="FunctionTok"/>
          <w:rFonts w:ascii="Courier" w:hAnsi="Courier"/>
          <w:i w:val="0"/>
          <w:sz w:val="17"/>
          <w:shd w:val="clear" w:color="auto" w:fill="auto"/>
        </w:rPr>
        <w:t>title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 Website"</w:t>
      </w:r>
    </w:p>
    <w:p w14:paraId="27D62FF7" w14:textId="77777777" w:rsidR="0048320E" w:rsidRDefault="002D4F87" w:rsidP="009E4A9E">
      <w:pPr>
        <w:pStyle w:val="Code"/>
      </w:pPr>
      <w:r w:rsidRPr="009E4A9E">
        <w:rPr>
          <w:rStyle w:val="FunctionTok"/>
          <w:rFonts w:ascii="Courier" w:hAnsi="Courier"/>
          <w:i w:val="0"/>
          <w:sz w:val="17"/>
          <w:shd w:val="clear" w:color="auto" w:fill="auto"/>
        </w:rPr>
        <w:t>description</w:t>
      </w:r>
      <w:r w:rsidRPr="009E4A9E">
        <w:rPr>
          <w:rStyle w:val="KeywordTok"/>
          <w:rFonts w:ascii="Courier" w:hAnsi="Courier"/>
          <w:b w:val="0"/>
          <w:i w:val="0"/>
          <w:color w:val="000000"/>
          <w:sz w:val="17"/>
          <w:shd w:val="clear" w:color="auto" w:fill="auto"/>
        </w:rPr>
        <w:t xml:space="preserve">: </w:t>
      </w:r>
      <w:r w:rsidRPr="009E4A9E">
        <w:rPr>
          <w:rStyle w:val="CharTok"/>
          <w:rFonts w:ascii="Courier" w:hAnsi="Courier"/>
          <w:i w:val="0"/>
          <w:color w:val="000000"/>
          <w:sz w:val="17"/>
          <w:shd w:val="clear" w:color="auto" w:fill="auto"/>
        </w:rPr>
        <w:t>|</w:t>
      </w:r>
    </w:p>
    <w:p w14:paraId="5AA9F132" w14:textId="77777777" w:rsidR="0048320E" w:rsidRDefault="002D4F87" w:rsidP="009E4A9E">
      <w:pPr>
        <w:pStyle w:val="Code"/>
      </w:pPr>
      <w:r w:rsidRPr="009E4A9E">
        <w:rPr>
          <w:rStyle w:val="NormalTok"/>
          <w:rFonts w:ascii="Courier" w:hAnsi="Courier"/>
          <w:i w:val="0"/>
          <w:sz w:val="17"/>
          <w:shd w:val="clear" w:color="auto" w:fill="auto"/>
        </w:rPr>
        <w:t xml:space="preserve">  COVID Website</w:t>
      </w:r>
    </w:p>
    <w:p w14:paraId="6BF8E7BD" w14:textId="77777777" w:rsidR="0048320E" w:rsidRDefault="002D4F87" w:rsidP="009E4A9E">
      <w:pPr>
        <w:pStyle w:val="Code"/>
      </w:pPr>
      <w:r w:rsidRPr="009E4A9E">
        <w:rPr>
          <w:rStyle w:val="FunctionTok"/>
          <w:rFonts w:ascii="Courier" w:hAnsi="Courier"/>
          <w:i w:val="0"/>
          <w:sz w:val="17"/>
          <w:shd w:val="clear" w:color="auto" w:fill="auto"/>
        </w:rPr>
        <w:t>output_dir</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"docs"</w:t>
      </w:r>
    </w:p>
    <w:p w14:paraId="7CD69EB8" w14:textId="77777777" w:rsidR="0048320E" w:rsidRDefault="002D4F87" w:rsidP="009E4A9E">
      <w:pPr>
        <w:pStyle w:val="Code"/>
      </w:pPr>
      <w:r w:rsidRPr="009E4A9E">
        <w:rPr>
          <w:rStyle w:val="FunctionTok"/>
          <w:rFonts w:ascii="Courier" w:hAnsi="Courier"/>
          <w:i w:val="0"/>
          <w:sz w:val="17"/>
          <w:shd w:val="clear" w:color="auto" w:fill="auto"/>
        </w:rPr>
        <w:t>navbar</w:t>
      </w:r>
      <w:r w:rsidRPr="009E4A9E">
        <w:rPr>
          <w:rStyle w:val="KeywordTok"/>
          <w:rFonts w:ascii="Courier" w:hAnsi="Courier"/>
          <w:b w:val="0"/>
          <w:i w:val="0"/>
          <w:color w:val="000000"/>
          <w:sz w:val="17"/>
          <w:shd w:val="clear" w:color="auto" w:fill="auto"/>
        </w:rPr>
        <w:t>:</w:t>
      </w:r>
    </w:p>
    <w:p w14:paraId="572DBA09"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FunctionTok"/>
          <w:rFonts w:ascii="Courier" w:hAnsi="Courier"/>
          <w:i w:val="0"/>
          <w:sz w:val="17"/>
          <w:shd w:val="clear" w:color="auto" w:fill="auto"/>
        </w:rPr>
        <w:t>right</w:t>
      </w:r>
      <w:r w:rsidRPr="009E4A9E">
        <w:rPr>
          <w:rStyle w:val="KeywordTok"/>
          <w:rFonts w:ascii="Courier" w:hAnsi="Courier"/>
          <w:b w:val="0"/>
          <w:i w:val="0"/>
          <w:color w:val="000000"/>
          <w:sz w:val="17"/>
          <w:shd w:val="clear" w:color="auto" w:fill="auto"/>
        </w:rPr>
        <w:t>:</w:t>
      </w:r>
    </w:p>
    <w:p w14:paraId="0646B1E0"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FunctionTok"/>
          <w:rFonts w:ascii="Courier" w:hAnsi="Courier"/>
          <w:i w:val="0"/>
          <w:sz w:val="17"/>
          <w:shd w:val="clear" w:color="auto" w:fill="auto"/>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"Home"</w:t>
      </w:r>
    </w:p>
    <w:p w14:paraId="037C29D1"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FunctionTok"/>
          <w:rFonts w:ascii="Courier" w:hAnsi="Courier"/>
          <w:i w:val="0"/>
          <w:sz w:val="17"/>
          <w:shd w:val="clear" w:color="auto" w:fill="auto"/>
        </w:rPr>
        <w:t>href</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index.html</w:t>
      </w:r>
    </w:p>
    <w:p w14:paraId="7DD902C5"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FunctionTok"/>
          <w:rFonts w:ascii="Courier" w:hAnsi="Courier"/>
          <w:i w:val="0"/>
          <w:sz w:val="17"/>
          <w:shd w:val="clear" w:color="auto" w:fill="auto"/>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"About"</w:t>
      </w:r>
    </w:p>
    <w:p w14:paraId="4EFA85EF"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FunctionTok"/>
          <w:rFonts w:ascii="Courier" w:hAnsi="Courier"/>
          <w:i w:val="0"/>
          <w:sz w:val="17"/>
          <w:shd w:val="clear" w:color="auto" w:fill="auto"/>
        </w:rPr>
        <w:t>href</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about.html</w:t>
      </w:r>
    </w:p>
    <w:p w14:paraId="1914CFF4" w14:textId="094C4B89" w:rsidR="002D4F87" w:rsidRPr="009E4A9E" w:rsidRDefault="002D4F87" w:rsidP="009E4A9E">
      <w:pPr>
        <w:pStyle w:val="Code"/>
      </w:pPr>
      <w:r w:rsidRPr="009E4A9E">
        <w:rPr>
          <w:rStyle w:val="FunctionTok"/>
          <w:rFonts w:ascii="Courier" w:hAnsi="Courier"/>
          <w:i w:val="0"/>
          <w:sz w:val="17"/>
          <w:shd w:val="clear" w:color="auto" w:fill="auto"/>
        </w:rPr>
        <w:t>output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distill::distill_article</w:t>
      </w:r>
    </w:p>
    <w:p w14:paraId="4E7A87FA" w14:textId="77777777" w:rsidR="002D4F87" w:rsidRDefault="002D4F87" w:rsidP="00A601C9">
      <w:pPr>
        <w:pStyle w:val="Body"/>
      </w:pPr>
      <w:r>
        <w:t xml:space="preserve">Let’s go backwards through this file, starting with the </w:t>
      </w:r>
      <w:r w:rsidRPr="00A42FAE">
        <w:rPr>
          <w:rStyle w:val="Literal"/>
          <w:rFonts w:eastAsiaTheme="minorHAnsi"/>
        </w:rPr>
        <w:t>output: distill::distill_article</w:t>
      </w:r>
      <w:r>
        <w:t xml:space="preserve"> line. This line specifies that all R Markdown documents should be rendered using the </w:t>
      </w:r>
      <w:r w:rsidRPr="00A42FAE">
        <w:rPr>
          <w:rStyle w:val="Literal"/>
          <w:rFonts w:eastAsiaTheme="minorHAnsi"/>
        </w:rPr>
        <w:t>distill_article</w:t>
      </w:r>
      <w:r>
        <w:t xml:space="preserve"> format. This format, which we’ll discuss more below, allows for things such as layouts of different widths, asides (parenthetical items that live in a sidebar next to the main content), easily customizable CSS, and more.</w:t>
      </w:r>
    </w:p>
    <w:p w14:paraId="4DBF4E79" w14:textId="7CFD8B91" w:rsidR="002D4F87" w:rsidRDefault="002D4F87" w:rsidP="00A601C9">
      <w:pPr>
        <w:pStyle w:val="Body"/>
      </w:pPr>
      <w:r>
        <w:t xml:space="preserve">Next, let’s look at the </w:t>
      </w:r>
      <w:r w:rsidRPr="00A42FAE">
        <w:rPr>
          <w:rStyle w:val="Literal"/>
          <w:rFonts w:eastAsiaTheme="minorHAnsi"/>
        </w:rPr>
        <w:t>navbar</w:t>
      </w:r>
      <w:r>
        <w:t xml:space="preserve"> section. This, as you might guess from the name, is where we define the top navigation bar on our website. Our navigation bar is placed on the right side (swapping </w:t>
      </w:r>
      <w:r w:rsidRPr="00A42FAE">
        <w:rPr>
          <w:rStyle w:val="Literal"/>
          <w:rFonts w:eastAsiaTheme="minorHAnsi"/>
        </w:rPr>
        <w:t>right</w:t>
      </w:r>
      <w:r>
        <w:t xml:space="preserve"> for </w:t>
      </w:r>
      <w:r w:rsidRPr="00A42FAE">
        <w:rPr>
          <w:rStyle w:val="Literal"/>
          <w:rFonts w:eastAsiaTheme="minorHAnsi"/>
        </w:rPr>
        <w:t>left</w:t>
      </w:r>
      <w:r>
        <w:t xml:space="preserve"> would switch its position) with two pages: Home and About. </w:t>
      </w:r>
      <w:r w:rsidR="00790D61">
        <w:t xml:space="preserve">Figure </w:t>
      </w:r>
      <w:r w:rsidR="00790D61">
        <w:lastRenderedPageBreak/>
        <w:t>9-</w:t>
      </w:r>
      <w:r>
        <w:t>5 below highlights the navigation bar created from our code.</w:t>
      </w:r>
    </w:p>
    <w:p w14:paraId="3F324AD4" w14:textId="19D5938C" w:rsidR="002D4F87" w:rsidRDefault="002D4F87" w:rsidP="00A42FAE">
      <w:pPr>
        <w:pStyle w:val="GraphicSlug"/>
      </w:pPr>
      <w:r>
        <w:t>[</w:t>
      </w:r>
      <w:r w:rsidR="00C5544E" w:rsidRPr="00A42FAE">
        <w:t>F09</w:t>
      </w:r>
      <w:r>
        <w:t>005.png]</w:t>
      </w:r>
    </w:p>
    <w:p w14:paraId="076D7CD0" w14:textId="77777777" w:rsidR="002D4F87" w:rsidRDefault="002D4F87" w:rsidP="002D4F87">
      <w:pPr>
        <w:pStyle w:val="CaptionedFigure"/>
      </w:pPr>
      <w:r>
        <w:rPr>
          <w:noProof/>
        </w:rPr>
        <w:drawing>
          <wp:inline distT="0" distB="0" distL="0" distR="0" wp14:anchorId="52F4AA8C" wp14:editId="0F3FA624">
            <wp:extent cx="5334000" cy="1819348"/>
            <wp:effectExtent l="0" t="0" r="0" b="0"/>
            <wp:docPr id="404" name="Picture" descr="Figure 9.5: The website navigation bar"/>
            <wp:cNvGraphicFramePr/>
            <a:graphic xmlns:a="http://schemas.openxmlformats.org/drawingml/2006/main">
              <a:graphicData uri="http://schemas.openxmlformats.org/drawingml/2006/picture">
                <pic:pic xmlns:pic="http://schemas.openxmlformats.org/drawingml/2006/picture">
                  <pic:nvPicPr>
                    <pic:cNvPr id="405" name="Picture" descr="../../assets/navbar.png"/>
                    <pic:cNvPicPr>
                      <a:picLocks noChangeAspect="1" noChangeArrowheads="1"/>
                    </pic:cNvPicPr>
                  </pic:nvPicPr>
                  <pic:blipFill>
                    <a:blip r:embed="rId10"/>
                    <a:stretch>
                      <a:fillRect/>
                    </a:stretch>
                  </pic:blipFill>
                  <pic:spPr bwMode="auto">
                    <a:xfrm>
                      <a:off x="0" y="0"/>
                      <a:ext cx="5334000" cy="1819348"/>
                    </a:xfrm>
                    <a:prstGeom prst="rect">
                      <a:avLst/>
                    </a:prstGeom>
                    <a:noFill/>
                    <a:ln w="9525">
                      <a:noFill/>
                      <a:headEnd/>
                      <a:tailEnd/>
                    </a:ln>
                  </pic:spPr>
                </pic:pic>
              </a:graphicData>
            </a:graphic>
          </wp:inline>
        </w:drawing>
      </w:r>
    </w:p>
    <w:p w14:paraId="0E59EA38" w14:textId="7579DBBE" w:rsidR="002D4F87" w:rsidRDefault="002D4F87" w:rsidP="00121BAD">
      <w:pPr>
        <w:pStyle w:val="CaptionLine"/>
      </w:pPr>
      <w:r>
        <w:t>The website navigation bar</w:t>
      </w:r>
    </w:p>
    <w:p w14:paraId="2A7B11BB" w14:textId="77777777" w:rsidR="002D4F87" w:rsidRDefault="002D4F87" w:rsidP="00A601C9">
      <w:pPr>
        <w:pStyle w:val="Body"/>
      </w:pPr>
      <w:r>
        <w:t xml:space="preserve">Breaking down the </w:t>
      </w:r>
      <w:r w:rsidRPr="00A42FAE">
        <w:rPr>
          <w:rStyle w:val="Literal"/>
          <w:rFonts w:eastAsiaTheme="minorHAnsi"/>
        </w:rPr>
        <w:t>navbar</w:t>
      </w:r>
      <w:r>
        <w:t xml:space="preserve"> code, the </w:t>
      </w:r>
      <w:r w:rsidRPr="00A42FAE">
        <w:rPr>
          <w:rStyle w:val="Literal"/>
          <w:rFonts w:eastAsiaTheme="minorHAnsi"/>
        </w:rPr>
        <w:t>text</w:t>
      </w:r>
      <w:r>
        <w:t xml:space="preserve"> parameter determines what shows up in the menu. For example, if I wanted to change “About” to “About this Website”, I would change this portion of the </w:t>
      </w:r>
      <w:r w:rsidRPr="00A42FAE">
        <w:rPr>
          <w:rStyle w:val="Literal"/>
          <w:rFonts w:eastAsiaTheme="minorHAnsi"/>
        </w:rPr>
        <w:t>_site.yml</w:t>
      </w:r>
      <w:r>
        <w:t xml:space="preserve"> to this:</w:t>
      </w:r>
    </w:p>
    <w:p w14:paraId="67A89248" w14:textId="77777777" w:rsidR="0048320E" w:rsidRDefault="002D4F87" w:rsidP="001159EF">
      <w:pPr>
        <w:pStyle w:val="Code"/>
      </w:pPr>
      <w:r w:rsidRPr="001159EF">
        <w:rPr>
          <w:rStyle w:val="FunctionTok"/>
          <w:rFonts w:ascii="Courier" w:hAnsi="Courier"/>
          <w:i w:val="0"/>
          <w:sz w:val="17"/>
          <w:shd w:val="clear" w:color="auto" w:fill="auto"/>
        </w:rPr>
        <w:t>navbar</w:t>
      </w:r>
      <w:r w:rsidRPr="001159EF">
        <w:rPr>
          <w:rStyle w:val="KeywordTok"/>
          <w:rFonts w:ascii="Courier" w:hAnsi="Courier"/>
          <w:b w:val="0"/>
          <w:i w:val="0"/>
          <w:color w:val="000000"/>
          <w:sz w:val="17"/>
          <w:shd w:val="clear" w:color="auto" w:fill="auto"/>
        </w:rPr>
        <w:t>:</w:t>
      </w:r>
    </w:p>
    <w:p w14:paraId="3B679291"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right</w:t>
      </w:r>
      <w:r w:rsidRPr="001159EF">
        <w:rPr>
          <w:rStyle w:val="KeywordTok"/>
          <w:rFonts w:ascii="Courier" w:hAnsi="Courier"/>
          <w:b w:val="0"/>
          <w:i w:val="0"/>
          <w:color w:val="000000"/>
          <w:sz w:val="17"/>
          <w:shd w:val="clear" w:color="auto" w:fill="auto"/>
        </w:rPr>
        <w:t>:</w:t>
      </w:r>
    </w:p>
    <w:p w14:paraId="204890B3"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text</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"Home"</w:t>
      </w:r>
    </w:p>
    <w:p w14:paraId="32A0196A"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href</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index.html</w:t>
      </w:r>
    </w:p>
    <w:p w14:paraId="502B258F"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text</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"About this Website"</w:t>
      </w:r>
    </w:p>
    <w:p w14:paraId="4E63ECED" w14:textId="42FBC7C2" w:rsidR="002D4F87" w:rsidRPr="001159EF"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href</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about.html</w:t>
      </w:r>
    </w:p>
    <w:p w14:paraId="6A853090" w14:textId="77777777" w:rsidR="002D4F87" w:rsidRDefault="002D4F87" w:rsidP="00A601C9">
      <w:pPr>
        <w:pStyle w:val="Body"/>
      </w:pPr>
      <w:r>
        <w:t xml:space="preserve">The </w:t>
      </w:r>
      <w:r w:rsidRPr="00A42FAE">
        <w:rPr>
          <w:rStyle w:val="Literal"/>
          <w:rFonts w:eastAsiaTheme="minorHAnsi"/>
        </w:rPr>
        <w:t>href</w:t>
      </w:r>
      <w:r>
        <w:t xml:space="preserve"> parameter determines where the text in the navigation bar links to. You’ll probably have noticed that the HTML files linked to have the same names as our R Markdown documents. This is because of the behavior we saw in Chapter 6, where the names of HTML files are the same as the R Markdown documents used to create them, swapping out </w:t>
      </w:r>
      <w:r w:rsidRPr="00A42FAE">
        <w:rPr>
          <w:rStyle w:val="Literal"/>
          <w:rFonts w:eastAsiaTheme="minorHAnsi"/>
        </w:rPr>
        <w:t>.Rmd</w:t>
      </w:r>
      <w:r>
        <w:t xml:space="preserve"> for </w:t>
      </w:r>
      <w:r w:rsidRPr="00A42FAE">
        <w:rPr>
          <w:rStyle w:val="Literal"/>
          <w:rFonts w:eastAsiaTheme="minorHAnsi"/>
        </w:rPr>
        <w:t>.html</w:t>
      </w:r>
      <w:r>
        <w:t xml:space="preserve"> (so, for example, </w:t>
      </w:r>
      <w:r w:rsidRPr="00A42FAE">
        <w:rPr>
          <w:rStyle w:val="Literal"/>
          <w:rFonts w:eastAsiaTheme="minorHAnsi"/>
        </w:rPr>
        <w:t>index.Rmd</w:t>
      </w:r>
      <w:r>
        <w:t xml:space="preserve"> becomes </w:t>
      </w:r>
      <w:r w:rsidRPr="00A42FAE">
        <w:rPr>
          <w:rStyle w:val="Literal"/>
          <w:rFonts w:eastAsiaTheme="minorHAnsi"/>
        </w:rPr>
        <w:t>index.html</w:t>
      </w:r>
      <w:r>
        <w:t>).</w:t>
      </w:r>
    </w:p>
    <w:p w14:paraId="12A4F6CE" w14:textId="77777777" w:rsidR="002D4F87" w:rsidRDefault="002D4F87" w:rsidP="00A601C9">
      <w:pPr>
        <w:pStyle w:val="Body"/>
      </w:pPr>
      <w:r>
        <w:t xml:space="preserve">Moving up in the </w:t>
      </w:r>
      <w:r w:rsidRPr="00A42FAE">
        <w:rPr>
          <w:rStyle w:val="Literal"/>
          <w:rFonts w:eastAsiaTheme="minorHAnsi"/>
        </w:rPr>
        <w:t>_site.yml</w:t>
      </w:r>
      <w:r>
        <w:t xml:space="preserve"> file, the </w:t>
      </w:r>
      <w:r w:rsidRPr="00A42FAE">
        <w:rPr>
          <w:rStyle w:val="Literal"/>
          <w:rFonts w:eastAsiaTheme="minorHAnsi"/>
        </w:rPr>
        <w:t>output_dir</w:t>
      </w:r>
      <w:r>
        <w:t xml:space="preserve"> parameter determines where the rendered HTML files live when we generate our website. The </w:t>
      </w:r>
      <w:r w:rsidRPr="00A42FAE">
        <w:rPr>
          <w:rStyle w:val="Literal"/>
          <w:rFonts w:eastAsiaTheme="minorHAnsi"/>
        </w:rPr>
        <w:t>docs</w:t>
      </w:r>
      <w:r>
        <w:t xml:space="preserve"> directory is listed here because we selected the Configure for GitHub Pages option when creating our website (more on this below). However, you can change the output directory to any folder you choose. The </w:t>
      </w:r>
      <w:r w:rsidRPr="00A42FAE">
        <w:rPr>
          <w:rStyle w:val="Literal"/>
          <w:rFonts w:eastAsiaTheme="minorHAnsi"/>
        </w:rPr>
        <w:t>description</w:t>
      </w:r>
      <w:r>
        <w:t xml:space="preserve"> parameter provides a short description of the website that will show up in search results. Finally, we have the </w:t>
      </w:r>
      <w:r w:rsidRPr="00A42FAE">
        <w:rPr>
          <w:rStyle w:val="Literal"/>
          <w:rFonts w:eastAsiaTheme="minorHAnsi"/>
        </w:rPr>
        <w:t>title</w:t>
      </w:r>
      <w:r>
        <w:t xml:space="preserve"> and </w:t>
      </w:r>
      <w:r w:rsidRPr="00A42FAE">
        <w:rPr>
          <w:rStyle w:val="Literal"/>
          <w:rFonts w:eastAsiaTheme="minorHAnsi"/>
        </w:rPr>
        <w:t>name</w:t>
      </w:r>
      <w:r>
        <w:t xml:space="preserve">. The </w:t>
      </w:r>
      <w:r w:rsidRPr="00A42FAE">
        <w:rPr>
          <w:rStyle w:val="Literal"/>
          <w:rFonts w:eastAsiaTheme="minorHAnsi"/>
        </w:rPr>
        <w:t>title</w:t>
      </w:r>
      <w:r>
        <w:t xml:space="preserve"> parameter creates the title for the entire website and shows up in the top left of the navigation bar by the default. The </w:t>
      </w:r>
      <w:r w:rsidRPr="00A42FAE">
        <w:rPr>
          <w:rStyle w:val="Literal"/>
          <w:rFonts w:eastAsiaTheme="minorHAnsi"/>
        </w:rPr>
        <w:t>name</w:t>
      </w:r>
      <w:r>
        <w:t xml:space="preserve"> parameter determines the URL for your website (if you don’t change anything, it will be the name of the directory where your </w:t>
      </w:r>
      <w:r w:rsidRPr="00A42FAE">
        <w:rPr>
          <w:rStyle w:val="Literal"/>
          <w:rFonts w:eastAsiaTheme="minorHAnsi"/>
        </w:rPr>
        <w:t>distill</w:t>
      </w:r>
      <w:r>
        <w:t xml:space="preserve"> project lives).</w:t>
      </w:r>
    </w:p>
    <w:p w14:paraId="5D9D054A" w14:textId="77777777" w:rsidR="002D4F87" w:rsidRDefault="002D4F87" w:rsidP="00501B23">
      <w:pPr>
        <w:pStyle w:val="HeadA"/>
      </w:pPr>
      <w:bookmarkStart w:id="4" w:name="building-our-site"/>
      <w:bookmarkEnd w:id="3"/>
      <w:r>
        <w:t>Building our Site</w:t>
      </w:r>
    </w:p>
    <w:p w14:paraId="6BE0DA85" w14:textId="77777777" w:rsidR="002D4F87" w:rsidRDefault="002D4F87" w:rsidP="00A601C9">
      <w:pPr>
        <w:pStyle w:val="Body"/>
      </w:pPr>
      <w:r>
        <w:t xml:space="preserve">So far, we’ve looked at our R Markdown documents and the </w:t>
      </w:r>
      <w:r w:rsidRPr="00A42FAE">
        <w:rPr>
          <w:rStyle w:val="Literal"/>
          <w:rFonts w:eastAsiaTheme="minorHAnsi"/>
        </w:rPr>
        <w:t>_site.yml</w:t>
      </w:r>
      <w:r>
        <w:t xml:space="preserve"> file. We haven’t, however, created our website. There are three ways to do this.</w:t>
      </w:r>
    </w:p>
    <w:p w14:paraId="2C2C1D13" w14:textId="1326C936" w:rsidR="002D4F87" w:rsidRDefault="002D4F87" w:rsidP="00A601C9">
      <w:pPr>
        <w:pStyle w:val="Body"/>
      </w:pPr>
      <w:r>
        <w:t xml:space="preserve">The first option is to use the Build Website button, which can be found in the Build tab of the top right pane on RStudio, seen in </w:t>
      </w:r>
      <w:r w:rsidR="00790D61">
        <w:t>Figure 9-</w:t>
      </w:r>
      <w:r>
        <w:t>6 below.</w:t>
      </w:r>
    </w:p>
    <w:p w14:paraId="33642603" w14:textId="1C6C52DF" w:rsidR="002D4F87" w:rsidRDefault="002D4F87" w:rsidP="00A42FAE">
      <w:pPr>
        <w:pStyle w:val="GraphicSlug"/>
      </w:pPr>
      <w:r>
        <w:t>[</w:t>
      </w:r>
      <w:r w:rsidR="00C5544E">
        <w:t>F09</w:t>
      </w:r>
      <w:r>
        <w:t>006.png]</w:t>
      </w:r>
    </w:p>
    <w:p w14:paraId="24131F34" w14:textId="77777777" w:rsidR="002D4F87" w:rsidRDefault="002D4F87" w:rsidP="002D4F87">
      <w:pPr>
        <w:pStyle w:val="CaptionedFigure"/>
      </w:pPr>
      <w:r>
        <w:rPr>
          <w:noProof/>
        </w:rPr>
        <w:lastRenderedPageBreak/>
        <w:drawing>
          <wp:inline distT="0" distB="0" distL="0" distR="0" wp14:anchorId="17D55F10" wp14:editId="6FACB430">
            <wp:extent cx="5334000" cy="2991610"/>
            <wp:effectExtent l="0" t="0" r="0" b="0"/>
            <wp:docPr id="408" name="Picture" descr="Figure 9.6: The build website button"/>
            <wp:cNvGraphicFramePr/>
            <a:graphic xmlns:a="http://schemas.openxmlformats.org/drawingml/2006/main">
              <a:graphicData uri="http://schemas.openxmlformats.org/drawingml/2006/picture">
                <pic:pic xmlns:pic="http://schemas.openxmlformats.org/drawingml/2006/picture">
                  <pic:nvPicPr>
                    <pic:cNvPr id="409" name="Picture" descr="../../assets/build-website.png"/>
                    <pic:cNvPicPr>
                      <a:picLocks noChangeAspect="1" noChangeArrowheads="1"/>
                    </pic:cNvPicPr>
                  </pic:nvPicPr>
                  <pic:blipFill>
                    <a:blip r:embed="rId11"/>
                    <a:stretch>
                      <a:fillRect/>
                    </a:stretch>
                  </pic:blipFill>
                  <pic:spPr bwMode="auto">
                    <a:xfrm>
                      <a:off x="0" y="0"/>
                      <a:ext cx="5334000" cy="2991610"/>
                    </a:xfrm>
                    <a:prstGeom prst="rect">
                      <a:avLst/>
                    </a:prstGeom>
                    <a:noFill/>
                    <a:ln w="9525">
                      <a:noFill/>
                      <a:headEnd/>
                      <a:tailEnd/>
                    </a:ln>
                  </pic:spPr>
                </pic:pic>
              </a:graphicData>
            </a:graphic>
          </wp:inline>
        </w:drawing>
      </w:r>
    </w:p>
    <w:p w14:paraId="0CA0C6C4" w14:textId="5EEFFE8F" w:rsidR="002D4F87" w:rsidRDefault="002D4F87" w:rsidP="00121BAD">
      <w:pPr>
        <w:pStyle w:val="CaptionLine"/>
      </w:pPr>
      <w:r>
        <w:t>The build website button</w:t>
      </w:r>
    </w:p>
    <w:p w14:paraId="0EF5FB83" w14:textId="77777777" w:rsidR="002D4F87" w:rsidRDefault="002D4F87" w:rsidP="00A601C9">
      <w:pPr>
        <w:pStyle w:val="Body"/>
      </w:pPr>
      <w:r>
        <w:t xml:space="preserve">The second option to build your website is to use the function </w:t>
      </w:r>
      <w:r w:rsidRPr="00A42FAE">
        <w:rPr>
          <w:rStyle w:val="Literal"/>
          <w:rFonts w:eastAsiaTheme="minorHAnsi"/>
        </w:rPr>
        <w:t>rmarkdown::render_site()</w:t>
      </w:r>
      <w:r>
        <w:t>. You can run this in the console or in an R script file. The third option, applicable if you’re working in RStudio, is to use the keyboard shortcut command/control (Mac/Windows) + shift + B.</w:t>
      </w:r>
    </w:p>
    <w:p w14:paraId="0DBE8DCF" w14:textId="660F322B" w:rsidR="002D4F87" w:rsidRDefault="002D4F87" w:rsidP="00A601C9">
      <w:pPr>
        <w:pStyle w:val="Body"/>
      </w:pPr>
      <w:r>
        <w:t xml:space="preserve">All three options will render all of the R Markdown documents and add the top navigation bar to them, with the options specified in the </w:t>
      </w:r>
      <w:r w:rsidRPr="00A42FAE">
        <w:rPr>
          <w:rStyle w:val="Literal"/>
          <w:rFonts w:eastAsiaTheme="minorHAnsi"/>
        </w:rPr>
        <w:t>_site.yml</w:t>
      </w:r>
      <w:r>
        <w:t xml:space="preserve"> file. To find the rendered files, look in the output directory you specified (for us, that was </w:t>
      </w:r>
      <w:r w:rsidRPr="00A42FAE">
        <w:rPr>
          <w:rStyle w:val="Literal"/>
          <w:rFonts w:eastAsiaTheme="minorHAnsi"/>
        </w:rPr>
        <w:t>docs</w:t>
      </w:r>
      <w:r>
        <w:t xml:space="preserve">). Open up any HTML file and you’ll find your website, which should look like </w:t>
      </w:r>
      <w:r w:rsidR="00790D61">
        <w:t>Figure 9-</w:t>
      </w:r>
      <w:r>
        <w:t>7.</w:t>
      </w:r>
    </w:p>
    <w:p w14:paraId="62530109" w14:textId="4A35BD3B" w:rsidR="002D4F87" w:rsidRDefault="002D4F87" w:rsidP="00A42FAE">
      <w:pPr>
        <w:pStyle w:val="GraphicSlug"/>
      </w:pPr>
      <w:r>
        <w:t>[</w:t>
      </w:r>
      <w:r w:rsidR="00C5544E">
        <w:t>F09</w:t>
      </w:r>
      <w:r>
        <w:t>007.png]</w:t>
      </w:r>
    </w:p>
    <w:p w14:paraId="255B9102" w14:textId="77777777" w:rsidR="002D4F87" w:rsidRDefault="002D4F87" w:rsidP="002D4F87">
      <w:pPr>
        <w:pStyle w:val="CaptionedFigure"/>
      </w:pPr>
      <w:r>
        <w:rPr>
          <w:noProof/>
        </w:rPr>
        <w:lastRenderedPageBreak/>
        <w:drawing>
          <wp:inline distT="0" distB="0" distL="0" distR="0" wp14:anchorId="4F898B4D" wp14:editId="6AB1D82B">
            <wp:extent cx="5334000" cy="3711769"/>
            <wp:effectExtent l="0" t="0" r="0" b="0"/>
            <wp:docPr id="411" name="Picture"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412" name="Picture" descr="../../assets/covid-website-default-content.png"/>
                    <pic:cNvPicPr>
                      <a:picLocks noChangeAspect="1" noChangeArrowheads="1"/>
                    </pic:cNvPicPr>
                  </pic:nvPicPr>
                  <pic:blipFill>
                    <a:blip r:embed="rId12"/>
                    <a:stretch>
                      <a:fillRect/>
                    </a:stretch>
                  </pic:blipFill>
                  <pic:spPr bwMode="auto">
                    <a:xfrm>
                      <a:off x="0" y="0"/>
                      <a:ext cx="5334000" cy="3711769"/>
                    </a:xfrm>
                    <a:prstGeom prst="rect">
                      <a:avLst/>
                    </a:prstGeom>
                    <a:noFill/>
                    <a:ln w="9525">
                      <a:noFill/>
                      <a:headEnd/>
                      <a:tailEnd/>
                    </a:ln>
                  </pic:spPr>
                </pic:pic>
              </a:graphicData>
            </a:graphic>
          </wp:inline>
        </w:drawing>
      </w:r>
    </w:p>
    <w:p w14:paraId="44D6D24B" w14:textId="38059B93" w:rsidR="002D4F87" w:rsidRDefault="002D4F87" w:rsidP="00121BAD">
      <w:pPr>
        <w:pStyle w:val="CaptionLine"/>
      </w:pPr>
      <w:r>
        <w:t>The COVID website with default content</w:t>
      </w:r>
    </w:p>
    <w:p w14:paraId="004E558D" w14:textId="77777777" w:rsidR="002D4F87" w:rsidRDefault="002D4F87" w:rsidP="00501B23">
      <w:pPr>
        <w:pStyle w:val="HeadA"/>
      </w:pPr>
      <w:bookmarkStart w:id="5" w:name="custom-css"/>
      <w:bookmarkEnd w:id="4"/>
      <w:r>
        <w:t>Custom CSS</w:t>
      </w:r>
    </w:p>
    <w:p w14:paraId="5834AE94" w14:textId="77777777" w:rsidR="002D4F87" w:rsidRDefault="002D4F87" w:rsidP="00A601C9">
      <w:pPr>
        <w:pStyle w:val="Body"/>
      </w:pPr>
      <w:r>
        <w:t xml:space="preserve">Websites made with </w:t>
      </w:r>
      <w:r w:rsidRPr="00A42FAE">
        <w:rPr>
          <w:rStyle w:val="Literal"/>
          <w:rFonts w:eastAsiaTheme="minorHAnsi"/>
        </w:rPr>
        <w:t>distill</w:t>
      </w:r>
      <w:r>
        <w:t xml:space="preserve"> tend to look similar (it’s the tradeoff of working with a simple approach). But you can change how your website looks using some custom CSS. The </w:t>
      </w:r>
      <w:r w:rsidRPr="00A42FAE">
        <w:rPr>
          <w:rStyle w:val="Literal"/>
          <w:rFonts w:eastAsiaTheme="minorHAnsi"/>
        </w:rPr>
        <w:t>distill</w:t>
      </w:r>
      <w:r>
        <w:t xml:space="preserve"> package even provides a function to simplify the process.</w:t>
      </w:r>
    </w:p>
    <w:p w14:paraId="781A51FC" w14:textId="77777777" w:rsidR="002D4F87" w:rsidRDefault="002D4F87" w:rsidP="00A601C9">
      <w:pPr>
        <w:pStyle w:val="Body"/>
      </w:pPr>
      <w:r>
        <w:t xml:space="preserve">To get started, the easiest approach is to run the </w:t>
      </w:r>
      <w:r w:rsidRPr="00A42FAE">
        <w:rPr>
          <w:rStyle w:val="Literal"/>
          <w:rFonts w:eastAsiaTheme="minorHAnsi"/>
        </w:rPr>
        <w:t>create_theme()</w:t>
      </w:r>
      <w:r>
        <w:t xml:space="preserve"> function from </w:t>
      </w:r>
      <w:r w:rsidRPr="00A42FAE">
        <w:rPr>
          <w:rStyle w:val="Literal"/>
          <w:rFonts w:eastAsiaTheme="minorHAnsi"/>
        </w:rPr>
        <w:t>distill</w:t>
      </w:r>
      <w:r>
        <w:t xml:space="preserve">. Doing so will create a file called </w:t>
      </w:r>
      <w:r w:rsidRPr="00A42FAE">
        <w:rPr>
          <w:rStyle w:val="Literal"/>
          <w:rFonts w:eastAsiaTheme="minorHAnsi"/>
        </w:rPr>
        <w:t>theme.css</w:t>
      </w:r>
      <w:r>
        <w:t>, which we can see below.</w:t>
      </w:r>
    </w:p>
    <w:p w14:paraId="72D8C062" w14:textId="77777777" w:rsidR="0048320E" w:rsidRDefault="002D4F87" w:rsidP="001159EF">
      <w:pPr>
        <w:pStyle w:val="Code"/>
      </w:pPr>
      <w:r w:rsidRPr="001159EF">
        <w:rPr>
          <w:rStyle w:val="CommentTok"/>
          <w:rFonts w:ascii="Courier" w:hAnsi="Courier"/>
          <w:color w:val="000000"/>
          <w:sz w:val="17"/>
          <w:shd w:val="clear" w:color="auto" w:fill="auto"/>
        </w:rPr>
        <w:t>/* base variables */</w:t>
      </w:r>
    </w:p>
    <w:p w14:paraId="7E96AC72" w14:textId="77777777" w:rsidR="0048320E" w:rsidRDefault="0048320E" w:rsidP="001159EF">
      <w:pPr>
        <w:pStyle w:val="Code"/>
      </w:pPr>
    </w:p>
    <w:p w14:paraId="6222D2D3" w14:textId="77777777" w:rsidR="0048320E" w:rsidRDefault="002D4F87" w:rsidP="001159EF">
      <w:pPr>
        <w:pStyle w:val="Code"/>
      </w:pPr>
      <w:r w:rsidRPr="001159EF">
        <w:rPr>
          <w:rStyle w:val="CommentTok"/>
          <w:rFonts w:ascii="Courier" w:hAnsi="Courier"/>
          <w:color w:val="000000"/>
          <w:sz w:val="17"/>
          <w:shd w:val="clear" w:color="auto" w:fill="auto"/>
        </w:rPr>
        <w:t>/* Edit the CSS properties in this file to create a custom</w:t>
      </w:r>
    </w:p>
    <w:p w14:paraId="07804A88" w14:textId="77777777" w:rsidR="0048320E" w:rsidRDefault="002D4F87" w:rsidP="001159EF">
      <w:pPr>
        <w:pStyle w:val="Code"/>
      </w:pPr>
      <w:r w:rsidRPr="001159EF">
        <w:rPr>
          <w:rStyle w:val="CommentTok"/>
          <w:rFonts w:ascii="Courier" w:hAnsi="Courier"/>
          <w:color w:val="000000"/>
          <w:sz w:val="17"/>
          <w:shd w:val="clear" w:color="auto" w:fill="auto"/>
        </w:rPr>
        <w:t xml:space="preserve">   Distill theme. Only edit values in the right column</w:t>
      </w:r>
    </w:p>
    <w:p w14:paraId="2F700ECF" w14:textId="77777777" w:rsidR="0048320E" w:rsidRDefault="002D4F87" w:rsidP="001159EF">
      <w:pPr>
        <w:pStyle w:val="Code"/>
      </w:pPr>
      <w:r w:rsidRPr="001159EF">
        <w:rPr>
          <w:rStyle w:val="CommentTok"/>
          <w:rFonts w:ascii="Courier" w:hAnsi="Courier"/>
          <w:color w:val="000000"/>
          <w:sz w:val="17"/>
          <w:shd w:val="clear" w:color="auto" w:fill="auto"/>
        </w:rPr>
        <w:t xml:space="preserve">   for each row; values shown are the CSS defaults.</w:t>
      </w:r>
    </w:p>
    <w:p w14:paraId="67891C64" w14:textId="77777777" w:rsidR="0048320E" w:rsidRDefault="002D4F87" w:rsidP="001159EF">
      <w:pPr>
        <w:pStyle w:val="Code"/>
      </w:pPr>
      <w:r w:rsidRPr="001159EF">
        <w:rPr>
          <w:rStyle w:val="CommentTok"/>
          <w:rFonts w:ascii="Courier" w:hAnsi="Courier"/>
          <w:color w:val="000000"/>
          <w:sz w:val="17"/>
          <w:shd w:val="clear" w:color="auto" w:fill="auto"/>
        </w:rPr>
        <w:t xml:space="preserve">   To return any property to the default,</w:t>
      </w:r>
    </w:p>
    <w:p w14:paraId="006364FC" w14:textId="77777777" w:rsidR="0048320E" w:rsidRDefault="002D4F87" w:rsidP="001159EF">
      <w:pPr>
        <w:pStyle w:val="Code"/>
      </w:pPr>
      <w:r w:rsidRPr="001159EF">
        <w:rPr>
          <w:rStyle w:val="CommentTok"/>
          <w:rFonts w:ascii="Courier" w:hAnsi="Courier"/>
          <w:color w:val="000000"/>
          <w:sz w:val="17"/>
          <w:shd w:val="clear" w:color="auto" w:fill="auto"/>
        </w:rPr>
        <w:t xml:space="preserve">   you may set its value to: unset</w:t>
      </w:r>
    </w:p>
    <w:p w14:paraId="43B9C490" w14:textId="77777777" w:rsidR="0048320E" w:rsidRDefault="002D4F87" w:rsidP="001159EF">
      <w:pPr>
        <w:pStyle w:val="Code"/>
      </w:pPr>
      <w:r w:rsidRPr="001159EF">
        <w:rPr>
          <w:rStyle w:val="CommentTok"/>
          <w:rFonts w:ascii="Courier" w:hAnsi="Courier"/>
          <w:color w:val="000000"/>
          <w:sz w:val="17"/>
          <w:shd w:val="clear" w:color="auto" w:fill="auto"/>
        </w:rPr>
        <w:t xml:space="preserve">   All rows must end with a semi-colon.                      */</w:t>
      </w:r>
    </w:p>
    <w:p w14:paraId="20071BB0" w14:textId="77777777" w:rsidR="0048320E" w:rsidRDefault="0048320E" w:rsidP="001159EF">
      <w:pPr>
        <w:pStyle w:val="Code"/>
      </w:pPr>
    </w:p>
    <w:p w14:paraId="4F4D668C" w14:textId="77777777" w:rsidR="0048320E" w:rsidRDefault="002D4F87" w:rsidP="001159EF">
      <w:pPr>
        <w:pStyle w:val="Code"/>
      </w:pPr>
      <w:r w:rsidRPr="001159EF">
        <w:rPr>
          <w:rStyle w:val="CommentTok"/>
          <w:rFonts w:ascii="Courier" w:hAnsi="Courier"/>
          <w:color w:val="000000"/>
          <w:sz w:val="17"/>
          <w:shd w:val="clear" w:color="auto" w:fill="auto"/>
        </w:rPr>
        <w:t>/* Optional: embed custom fonts here with `@import`          */</w:t>
      </w:r>
    </w:p>
    <w:p w14:paraId="01B9F3A3" w14:textId="77777777" w:rsidR="0048320E" w:rsidRDefault="002D4F87" w:rsidP="001159EF">
      <w:pPr>
        <w:pStyle w:val="Code"/>
      </w:pPr>
      <w:r w:rsidRPr="001159EF">
        <w:rPr>
          <w:rStyle w:val="CommentTok"/>
          <w:rFonts w:ascii="Courier" w:hAnsi="Courier"/>
          <w:color w:val="000000"/>
          <w:sz w:val="17"/>
          <w:shd w:val="clear" w:color="auto" w:fill="auto"/>
        </w:rPr>
        <w:t>/* This must remain at the top of this file.                 */</w:t>
      </w:r>
    </w:p>
    <w:p w14:paraId="6C09D49E" w14:textId="77777777" w:rsidR="0048320E" w:rsidRDefault="0048320E" w:rsidP="001159EF">
      <w:pPr>
        <w:pStyle w:val="Code"/>
      </w:pPr>
    </w:p>
    <w:p w14:paraId="2871C8F0" w14:textId="77777777" w:rsidR="0048320E" w:rsidRDefault="002D4F87" w:rsidP="001159EF">
      <w:pPr>
        <w:pStyle w:val="Code"/>
      </w:pPr>
      <w:r w:rsidRPr="001159EF">
        <w:rPr>
          <w:rStyle w:val="NormalTok"/>
          <w:rFonts w:ascii="Courier" w:hAnsi="Courier"/>
          <w:i w:val="0"/>
          <w:sz w:val="17"/>
          <w:shd w:val="clear" w:color="auto" w:fill="auto"/>
        </w:rPr>
        <w:t>html {</w:t>
      </w:r>
    </w:p>
    <w:p w14:paraId="32C58AA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sizes --*/</w:t>
      </w:r>
    </w:p>
    <w:p w14:paraId="159B5C0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50</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A1FD66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2E2C00E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14</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DB9030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12</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62FBA7E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4B3F59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colors --*/</w:t>
      </w:r>
    </w:p>
    <w:p w14:paraId="6BA24D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#000000</w:t>
      </w:r>
      <w:r w:rsidRPr="001159EF">
        <w:rPr>
          <w:rStyle w:val="OperatorTok"/>
          <w:rFonts w:ascii="Courier" w:hAnsi="Courier"/>
          <w:b w:val="0"/>
          <w:i w:val="0"/>
          <w:color w:val="000000"/>
          <w:sz w:val="17"/>
          <w:shd w:val="clear" w:color="auto" w:fill="auto"/>
        </w:rPr>
        <w:t>;</w:t>
      </w:r>
    </w:p>
    <w:p w14:paraId="45858C33"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w:t>
      </w:r>
      <w:r w:rsidRPr="001159EF">
        <w:rPr>
          <w:rStyle w:val="VariableTok"/>
          <w:rFonts w:ascii="Courier" w:eastAsiaTheme="minorHAnsi" w:hAnsi="Courier" w:cs="TheSansMonoCondensed-Plain"/>
          <w:i w:val="0"/>
          <w:sz w:val="17"/>
          <w:szCs w:val="17"/>
          <w:shd w:val="clear" w:color="auto" w:fill="auto"/>
          <w:lang w:val="en-US"/>
        </w:rPr>
        <w:t>--header-color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1DCE0174"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2A8BF37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163F518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278EBB1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Specify custom fonts ~~~ must be imported above   --*/</w:t>
      </w:r>
    </w:p>
    <w:p w14:paraId="4B966AC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75A4EE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--mono-font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monospace</w:t>
      </w:r>
      <w:r w:rsidRPr="001159EF">
        <w:rPr>
          <w:rStyle w:val="OperatorTok"/>
          <w:rFonts w:ascii="Courier" w:hAnsi="Courier"/>
          <w:b w:val="0"/>
          <w:i w:val="0"/>
          <w:color w:val="000000"/>
          <w:sz w:val="17"/>
          <w:shd w:val="clear" w:color="auto" w:fill="auto"/>
        </w:rPr>
        <w:t>;</w:t>
      </w:r>
    </w:p>
    <w:p w14:paraId="33729E2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43CA368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--navbar-font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websites + blogs only */</w:t>
      </w:r>
    </w:p>
    <w:p w14:paraId="43B831D2" w14:textId="77777777" w:rsidR="0048320E" w:rsidRDefault="002D4F87" w:rsidP="001159EF">
      <w:pPr>
        <w:pStyle w:val="Code"/>
      </w:pPr>
      <w:r w:rsidRPr="001159EF">
        <w:rPr>
          <w:rStyle w:val="NormalTok"/>
          <w:rFonts w:ascii="Courier" w:hAnsi="Courier"/>
          <w:i w:val="0"/>
          <w:sz w:val="17"/>
          <w:shd w:val="clear" w:color="auto" w:fill="auto"/>
        </w:rPr>
        <w:t>}</w:t>
      </w:r>
    </w:p>
    <w:p w14:paraId="43A4B7DC" w14:textId="77777777" w:rsidR="0048320E" w:rsidRDefault="0048320E" w:rsidP="001159EF">
      <w:pPr>
        <w:pStyle w:val="Code"/>
      </w:pPr>
    </w:p>
    <w:p w14:paraId="09D8F448" w14:textId="77777777" w:rsidR="0048320E" w:rsidRDefault="002D4F87" w:rsidP="001159EF">
      <w:pPr>
        <w:pStyle w:val="Code"/>
      </w:pPr>
      <w:r w:rsidRPr="001159EF">
        <w:rPr>
          <w:rStyle w:val="CommentTok"/>
          <w:rFonts w:ascii="Courier" w:hAnsi="Courier"/>
          <w:color w:val="000000"/>
          <w:sz w:val="17"/>
          <w:shd w:val="clear" w:color="auto" w:fill="auto"/>
        </w:rPr>
        <w:t>/*-- ARTICLE METADATA --*/</w:t>
      </w:r>
    </w:p>
    <w:p w14:paraId="61CE3FFF" w14:textId="77777777" w:rsidR="0048320E" w:rsidRDefault="002D4F87" w:rsidP="001159EF">
      <w:pPr>
        <w:pStyle w:val="Code"/>
      </w:pPr>
      <w:r w:rsidRPr="001159EF">
        <w:rPr>
          <w:rStyle w:val="NormalTok"/>
          <w:rFonts w:ascii="Courier" w:hAnsi="Courier"/>
          <w:i w:val="0"/>
          <w:sz w:val="17"/>
          <w:shd w:val="clear" w:color="auto" w:fill="auto"/>
        </w:rPr>
        <w:t>d-byline {</w:t>
      </w:r>
    </w:p>
    <w:p w14:paraId="2575135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508EE48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68FE36E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0DB13E4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40107AF0" w14:textId="77777777" w:rsidR="0048320E" w:rsidRDefault="002D4F87" w:rsidP="001159EF">
      <w:pPr>
        <w:pStyle w:val="Code"/>
      </w:pPr>
      <w:r w:rsidRPr="001159EF">
        <w:rPr>
          <w:rStyle w:val="NormalTok"/>
          <w:rFonts w:ascii="Courier" w:hAnsi="Courier"/>
          <w:i w:val="0"/>
          <w:sz w:val="17"/>
          <w:shd w:val="clear" w:color="auto" w:fill="auto"/>
        </w:rPr>
        <w:t>}</w:t>
      </w:r>
    </w:p>
    <w:p w14:paraId="369B232F" w14:textId="77777777" w:rsidR="0048320E" w:rsidRDefault="0048320E" w:rsidP="001159EF">
      <w:pPr>
        <w:pStyle w:val="Code"/>
      </w:pPr>
    </w:p>
    <w:p w14:paraId="688B8CD6" w14:textId="77777777" w:rsidR="0048320E" w:rsidRDefault="002D4F87" w:rsidP="001159EF">
      <w:pPr>
        <w:pStyle w:val="Code"/>
      </w:pPr>
      <w:r w:rsidRPr="001159EF">
        <w:rPr>
          <w:rStyle w:val="CommentTok"/>
          <w:rFonts w:ascii="Courier" w:hAnsi="Courier"/>
          <w:color w:val="000000"/>
          <w:sz w:val="17"/>
          <w:shd w:val="clear" w:color="auto" w:fill="auto"/>
        </w:rPr>
        <w:t>/*-- ARTICLE TABLE OF CONTENTS --*/</w:t>
      </w:r>
    </w:p>
    <w:p w14:paraId="38684C97" w14:textId="77777777" w:rsidR="0048320E" w:rsidRDefault="002D4F87" w:rsidP="001159EF">
      <w:pPr>
        <w:pStyle w:val="Code"/>
      </w:pPr>
      <w:r w:rsidRPr="001159EF">
        <w:rPr>
          <w:rStyle w:val="FunctionTok"/>
          <w:rFonts w:ascii="Courier" w:hAnsi="Courier"/>
          <w:i w:val="0"/>
          <w:sz w:val="17"/>
          <w:shd w:val="clear" w:color="auto" w:fill="auto"/>
        </w:rPr>
        <w:t>.d-contents</w:t>
      </w:r>
      <w:r w:rsidRPr="001159EF">
        <w:rPr>
          <w:rStyle w:val="NormalTok"/>
          <w:rFonts w:ascii="Courier" w:hAnsi="Courier"/>
          <w:i w:val="0"/>
          <w:sz w:val="17"/>
          <w:shd w:val="clear" w:color="auto" w:fill="auto"/>
        </w:rPr>
        <w:t xml:space="preserve"> {</w:t>
      </w:r>
    </w:p>
    <w:p w14:paraId="38A2424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7A7353B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--contents-size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BDAAA2C" w14:textId="77777777" w:rsidR="0048320E" w:rsidRDefault="002D4F87" w:rsidP="001159EF">
      <w:pPr>
        <w:pStyle w:val="Code"/>
      </w:pPr>
      <w:r w:rsidRPr="001159EF">
        <w:rPr>
          <w:rStyle w:val="NormalTok"/>
          <w:rFonts w:ascii="Courier" w:hAnsi="Courier"/>
          <w:i w:val="0"/>
          <w:sz w:val="17"/>
          <w:shd w:val="clear" w:color="auto" w:fill="auto"/>
        </w:rPr>
        <w:t>}</w:t>
      </w:r>
    </w:p>
    <w:p w14:paraId="38E34F70" w14:textId="77777777" w:rsidR="0048320E" w:rsidRDefault="0048320E" w:rsidP="001159EF">
      <w:pPr>
        <w:pStyle w:val="Code"/>
      </w:pPr>
    </w:p>
    <w:p w14:paraId="448112F6" w14:textId="77777777" w:rsidR="0048320E" w:rsidRDefault="002D4F87" w:rsidP="001159EF">
      <w:pPr>
        <w:pStyle w:val="Code"/>
      </w:pPr>
      <w:r w:rsidRPr="001159EF">
        <w:rPr>
          <w:rStyle w:val="CommentTok"/>
          <w:rFonts w:ascii="Courier" w:hAnsi="Courier"/>
          <w:color w:val="000000"/>
          <w:sz w:val="17"/>
          <w:shd w:val="clear" w:color="auto" w:fill="auto"/>
        </w:rPr>
        <w:t>/*-- ARTICLE APPENDIX --*/</w:t>
      </w:r>
    </w:p>
    <w:p w14:paraId="5E8224D7" w14:textId="77777777" w:rsidR="0048320E" w:rsidRDefault="002D4F87" w:rsidP="001159EF">
      <w:pPr>
        <w:pStyle w:val="Code"/>
      </w:pPr>
      <w:r w:rsidRPr="001159EF">
        <w:rPr>
          <w:rStyle w:val="NormalTok"/>
          <w:rFonts w:ascii="Courier" w:hAnsi="Courier"/>
          <w:i w:val="0"/>
          <w:sz w:val="17"/>
          <w:shd w:val="clear" w:color="auto" w:fill="auto"/>
        </w:rPr>
        <w:t>d-appendix {</w:t>
      </w:r>
    </w:p>
    <w:p w14:paraId="504001E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20050A1"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0.65</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1E1636A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em</w:t>
      </w:r>
      <w:r w:rsidRPr="001159EF">
        <w:rPr>
          <w:rStyle w:val="OperatorTok"/>
          <w:rFonts w:ascii="Courier" w:hAnsi="Courier"/>
          <w:b w:val="0"/>
          <w:i w:val="0"/>
          <w:color w:val="000000"/>
          <w:sz w:val="17"/>
          <w:shd w:val="clear" w:color="auto" w:fill="auto"/>
        </w:rPr>
        <w:t>;</w:t>
      </w:r>
    </w:p>
    <w:p w14:paraId="0899497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09234CF5" w14:textId="77777777" w:rsidR="0048320E" w:rsidRDefault="002D4F87" w:rsidP="001159EF">
      <w:pPr>
        <w:pStyle w:val="Code"/>
      </w:pPr>
      <w:r w:rsidRPr="001159EF">
        <w:rPr>
          <w:rStyle w:val="NormalTok"/>
          <w:rFonts w:ascii="Courier" w:hAnsi="Courier"/>
          <w:i w:val="0"/>
          <w:sz w:val="17"/>
          <w:shd w:val="clear" w:color="auto" w:fill="auto"/>
        </w:rPr>
        <w:t>}</w:t>
      </w:r>
    </w:p>
    <w:p w14:paraId="43E0547E" w14:textId="77777777" w:rsidR="0048320E" w:rsidRDefault="0048320E" w:rsidP="001159EF">
      <w:pPr>
        <w:pStyle w:val="Code"/>
      </w:pPr>
    </w:p>
    <w:p w14:paraId="3DB91C8E" w14:textId="77777777" w:rsidR="0048320E" w:rsidRDefault="002D4F87" w:rsidP="001159EF">
      <w:pPr>
        <w:pStyle w:val="Code"/>
      </w:pPr>
      <w:r w:rsidRPr="001159EF">
        <w:rPr>
          <w:rStyle w:val="CommentTok"/>
          <w:rFonts w:ascii="Courier" w:hAnsi="Courier"/>
          <w:color w:val="000000"/>
          <w:sz w:val="17"/>
          <w:shd w:val="clear" w:color="auto" w:fill="auto"/>
        </w:rPr>
        <w:t>/*-- WEBSITE HEADER + FOOTER --*/</w:t>
      </w:r>
    </w:p>
    <w:p w14:paraId="0CFE8E2B" w14:textId="77777777" w:rsidR="0048320E" w:rsidRDefault="002D4F87" w:rsidP="001159EF">
      <w:pPr>
        <w:pStyle w:val="Code"/>
      </w:pPr>
      <w:r w:rsidRPr="001159EF">
        <w:rPr>
          <w:rStyle w:val="CommentTok"/>
          <w:rFonts w:ascii="Courier" w:hAnsi="Courier"/>
          <w:color w:val="000000"/>
          <w:sz w:val="17"/>
          <w:shd w:val="clear" w:color="auto" w:fill="auto"/>
        </w:rPr>
        <w:t>/* These properties only apply to Distill sites and blogs  */</w:t>
      </w:r>
    </w:p>
    <w:p w14:paraId="5CEBCE9E" w14:textId="77777777" w:rsidR="0048320E" w:rsidRDefault="0048320E" w:rsidP="001159EF">
      <w:pPr>
        <w:pStyle w:val="Code"/>
      </w:pPr>
    </w:p>
    <w:p w14:paraId="228FC413" w14:textId="77777777" w:rsidR="0048320E" w:rsidRDefault="002D4F87" w:rsidP="001159EF">
      <w:pPr>
        <w:pStyle w:val="Code"/>
      </w:pPr>
      <w:r w:rsidRPr="001159EF">
        <w:rPr>
          <w:rStyle w:val="FunctionTok"/>
          <w:rFonts w:ascii="Courier" w:hAnsi="Courier"/>
          <w:i w:val="0"/>
          <w:sz w:val="17"/>
          <w:shd w:val="clear" w:color="auto" w:fill="auto"/>
        </w:rPr>
        <w:t>.distill-site-header</w:t>
      </w:r>
      <w:r w:rsidRPr="001159EF">
        <w:rPr>
          <w:rStyle w:val="NormalTok"/>
          <w:rFonts w:ascii="Courier" w:hAnsi="Courier"/>
          <w:i w:val="0"/>
          <w:sz w:val="17"/>
          <w:shd w:val="clear" w:color="auto" w:fill="auto"/>
        </w:rPr>
        <w:t xml:space="preserve"> {</w:t>
      </w:r>
    </w:p>
    <w:p w14:paraId="41BF13A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B065F3D"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6F3E589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29E23EF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23E91E3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--bkgd-color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3913BEB1" w14:textId="77777777" w:rsidR="0048320E" w:rsidRDefault="002D4F87" w:rsidP="001159EF">
      <w:pPr>
        <w:pStyle w:val="Code"/>
      </w:pPr>
      <w:r w:rsidRPr="001159EF">
        <w:rPr>
          <w:rStyle w:val="NormalTok"/>
          <w:rFonts w:ascii="Courier" w:hAnsi="Courier"/>
          <w:i w:val="0"/>
          <w:sz w:val="17"/>
          <w:shd w:val="clear" w:color="auto" w:fill="auto"/>
        </w:rPr>
        <w:t>}</w:t>
      </w:r>
    </w:p>
    <w:p w14:paraId="735B47CB" w14:textId="77777777" w:rsidR="0048320E" w:rsidRDefault="0048320E" w:rsidP="001159EF">
      <w:pPr>
        <w:pStyle w:val="Code"/>
      </w:pPr>
    </w:p>
    <w:p w14:paraId="5B817381" w14:textId="77777777" w:rsidR="0048320E" w:rsidRDefault="002D4F87" w:rsidP="001159EF">
      <w:pPr>
        <w:pStyle w:val="Code"/>
      </w:pPr>
      <w:r w:rsidRPr="001159EF">
        <w:rPr>
          <w:rStyle w:val="FunctionTok"/>
          <w:rFonts w:ascii="Courier" w:hAnsi="Courier"/>
          <w:i w:val="0"/>
          <w:sz w:val="17"/>
          <w:shd w:val="clear" w:color="auto" w:fill="auto"/>
        </w:rPr>
        <w:t>.distill-site-footer</w:t>
      </w:r>
      <w:r w:rsidRPr="001159EF">
        <w:rPr>
          <w:rStyle w:val="NormalTok"/>
          <w:rFonts w:ascii="Courier" w:hAnsi="Courier"/>
          <w:i w:val="0"/>
          <w:sz w:val="17"/>
          <w:shd w:val="clear" w:color="auto" w:fill="auto"/>
        </w:rPr>
        <w:t xml:space="preserve"> {</w:t>
      </w:r>
    </w:p>
    <w:p w14:paraId="737BF47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r w:rsidRPr="001159EF">
        <w:rPr>
          <w:rStyle w:val="FunctionTok"/>
          <w:rFonts w:ascii="Courier" w:hAnsi="Courier"/>
          <w:i w:val="0"/>
          <w:sz w:val="17"/>
          <w:shd w:val="clear" w:color="auto" w:fill="auto"/>
        </w:rPr>
        <w:t>rgba(</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FunctionTok"/>
          <w:rFonts w:ascii="Courier" w:hAnsi="Courier"/>
          <w:i w:val="0"/>
          <w:sz w:val="17"/>
          <w:shd w:val="clear" w:color="auto" w:fill="auto"/>
        </w:rPr>
        <w:t>)</w:t>
      </w:r>
      <w:r w:rsidRPr="001159EF">
        <w:rPr>
          <w:rStyle w:val="OperatorTok"/>
          <w:rFonts w:ascii="Courier" w:hAnsi="Courier"/>
          <w:b w:val="0"/>
          <w:i w:val="0"/>
          <w:color w:val="000000"/>
          <w:sz w:val="17"/>
          <w:shd w:val="clear" w:color="auto" w:fill="auto"/>
        </w:rPr>
        <w:t>;</w:t>
      </w:r>
    </w:p>
    <w:p w14:paraId="443A4AF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8EB7F9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64C0495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--bkgd-color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03248593" w14:textId="77777777" w:rsidR="0048320E" w:rsidRDefault="002D4F87" w:rsidP="001159EF">
      <w:pPr>
        <w:pStyle w:val="Code"/>
      </w:pPr>
      <w:r w:rsidRPr="001159EF">
        <w:rPr>
          <w:rStyle w:val="NormalTok"/>
          <w:rFonts w:ascii="Courier" w:hAnsi="Courier"/>
          <w:i w:val="0"/>
          <w:sz w:val="17"/>
          <w:shd w:val="clear" w:color="auto" w:fill="auto"/>
        </w:rPr>
        <w:t>}</w:t>
      </w:r>
    </w:p>
    <w:p w14:paraId="488D39AB" w14:textId="77777777" w:rsidR="0048320E" w:rsidRDefault="0048320E" w:rsidP="001159EF">
      <w:pPr>
        <w:pStyle w:val="Code"/>
      </w:pPr>
    </w:p>
    <w:p w14:paraId="710F6E68" w14:textId="77777777" w:rsidR="0048320E" w:rsidRDefault="002D4F87" w:rsidP="001159EF">
      <w:pPr>
        <w:pStyle w:val="Code"/>
      </w:pPr>
      <w:r w:rsidRPr="001159EF">
        <w:rPr>
          <w:rStyle w:val="CommentTok"/>
          <w:rFonts w:ascii="Courier" w:hAnsi="Courier"/>
          <w:color w:val="000000"/>
          <w:sz w:val="17"/>
          <w:shd w:val="clear" w:color="auto" w:fill="auto"/>
        </w:rPr>
        <w:t>/*-- Additional custom styles --*/</w:t>
      </w:r>
    </w:p>
    <w:p w14:paraId="24C82031" w14:textId="6CEA3C12" w:rsidR="002D4F87" w:rsidRPr="001159EF" w:rsidRDefault="002D4F87" w:rsidP="001159EF">
      <w:pPr>
        <w:pStyle w:val="Code"/>
      </w:pPr>
      <w:r w:rsidRPr="001159EF">
        <w:rPr>
          <w:rStyle w:val="CommentTok"/>
          <w:rFonts w:ascii="Courier" w:hAnsi="Courier"/>
          <w:color w:val="000000"/>
          <w:sz w:val="17"/>
          <w:shd w:val="clear" w:color="auto" w:fill="auto"/>
        </w:rPr>
        <w:t>/* Add any additional CSS rules below                      */</w:t>
      </w:r>
    </w:p>
    <w:p w14:paraId="2C87C427" w14:textId="77777777" w:rsidR="002D4F87" w:rsidRDefault="002D4F87" w:rsidP="00A601C9">
      <w:pPr>
        <w:pStyle w:val="Body"/>
      </w:pPr>
      <w:r>
        <w:t xml:space="preserve">Within that file, there are a set of what are known as CSS variables. Most of them have names that clearly show their purpose. Our </w:t>
      </w:r>
      <w:r w:rsidRPr="00A42FAE">
        <w:rPr>
          <w:rStyle w:val="Literal"/>
          <w:rFonts w:eastAsiaTheme="minorHAnsi"/>
        </w:rPr>
        <w:t>theme.css</w:t>
      </w:r>
      <w:r>
        <w:t xml:space="preserve"> file contains the default values for our CSS variables. If we want to make tweaks, we simply change them. For example, I’ve taken a section of the </w:t>
      </w:r>
      <w:r w:rsidRPr="00A42FAE">
        <w:rPr>
          <w:rStyle w:val="Literal"/>
          <w:rFonts w:eastAsiaTheme="minorHAnsi"/>
        </w:rPr>
        <w:t>theme.css</w:t>
      </w:r>
      <w:r>
        <w:t xml:space="preserve"> file and made the title and text size larger and made the background color a light blue.</w:t>
      </w:r>
    </w:p>
    <w:p w14:paraId="696009D5" w14:textId="77777777" w:rsidR="0048320E" w:rsidRDefault="002D4F87" w:rsidP="001159EF">
      <w:pPr>
        <w:pStyle w:val="Code"/>
      </w:pPr>
      <w:r w:rsidRPr="001159EF">
        <w:rPr>
          <w:rStyle w:val="NormalTok"/>
          <w:rFonts w:ascii="Courier" w:hAnsi="Courier"/>
          <w:i w:val="0"/>
          <w:sz w:val="17"/>
          <w:shd w:val="clear" w:color="auto" w:fill="auto"/>
        </w:rPr>
        <w:t>.distill-site-header {</w:t>
      </w:r>
    </w:p>
    <w:p w14:paraId="7D576D56"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--title-size:       28px;</w:t>
      </w:r>
    </w:p>
    <w:p w14:paraId="10AE91AF" w14:textId="77777777" w:rsidR="0048320E" w:rsidRDefault="002D4F87" w:rsidP="001159EF">
      <w:pPr>
        <w:pStyle w:val="Code"/>
      </w:pPr>
      <w:r w:rsidRPr="001159EF">
        <w:rPr>
          <w:rStyle w:val="NormalTok"/>
          <w:rFonts w:ascii="Courier" w:hAnsi="Courier"/>
          <w:i w:val="0"/>
          <w:sz w:val="17"/>
          <w:shd w:val="clear" w:color="auto" w:fill="auto"/>
        </w:rPr>
        <w:t xml:space="preserve">  --text-color:       rgba(255, 255, 255, 0.8);</w:t>
      </w:r>
    </w:p>
    <w:p w14:paraId="6B7D33DD" w14:textId="77777777" w:rsidR="0048320E" w:rsidRDefault="002D4F87" w:rsidP="001159EF">
      <w:pPr>
        <w:pStyle w:val="Code"/>
      </w:pPr>
      <w:r w:rsidRPr="001159EF">
        <w:rPr>
          <w:rStyle w:val="NormalTok"/>
          <w:rFonts w:ascii="Courier" w:hAnsi="Courier"/>
          <w:i w:val="0"/>
          <w:sz w:val="17"/>
          <w:shd w:val="clear" w:color="auto" w:fill="auto"/>
        </w:rPr>
        <w:t xml:space="preserve">  --text-size:        20px;</w:t>
      </w:r>
    </w:p>
    <w:p w14:paraId="304C0BFE" w14:textId="77777777" w:rsidR="0048320E" w:rsidRDefault="002D4F87" w:rsidP="001159EF">
      <w:pPr>
        <w:pStyle w:val="Code"/>
      </w:pPr>
      <w:r w:rsidRPr="001159EF">
        <w:rPr>
          <w:rStyle w:val="NormalTok"/>
          <w:rFonts w:ascii="Courier" w:hAnsi="Courier"/>
          <w:i w:val="0"/>
          <w:sz w:val="17"/>
          <w:shd w:val="clear" w:color="auto" w:fill="auto"/>
        </w:rPr>
        <w:t xml:space="preserve">  --hover-color:      white;</w:t>
      </w:r>
    </w:p>
    <w:p w14:paraId="50D4E70F" w14:textId="77777777" w:rsidR="0048320E" w:rsidRDefault="002D4F87" w:rsidP="001159EF">
      <w:pPr>
        <w:pStyle w:val="Code"/>
      </w:pPr>
      <w:r w:rsidRPr="001159EF">
        <w:rPr>
          <w:rStyle w:val="NormalTok"/>
          <w:rFonts w:ascii="Courier" w:hAnsi="Courier"/>
          <w:i w:val="0"/>
          <w:sz w:val="17"/>
          <w:shd w:val="clear" w:color="auto" w:fill="auto"/>
        </w:rPr>
        <w:t xml:space="preserve">  --bkgd-color:       #6cabdd;</w:t>
      </w:r>
    </w:p>
    <w:p w14:paraId="6F7CE987" w14:textId="7074EDD5" w:rsidR="002D4F87" w:rsidRPr="001159EF" w:rsidRDefault="002D4F87" w:rsidP="001159EF">
      <w:pPr>
        <w:pStyle w:val="Code"/>
      </w:pPr>
      <w:r w:rsidRPr="001159EF">
        <w:rPr>
          <w:rStyle w:val="NormalTok"/>
          <w:rFonts w:ascii="Courier" w:hAnsi="Courier"/>
          <w:i w:val="0"/>
          <w:sz w:val="17"/>
          <w:shd w:val="clear" w:color="auto" w:fill="auto"/>
        </w:rPr>
        <w:t>}</w:t>
      </w:r>
    </w:p>
    <w:p w14:paraId="2617C652" w14:textId="77777777" w:rsidR="002D4F87" w:rsidRDefault="002D4F87" w:rsidP="00A601C9">
      <w:pPr>
        <w:pStyle w:val="Body"/>
      </w:pPr>
      <w:r>
        <w:t xml:space="preserve">Before we rebuild our site to see these changes, we need to do one other thing: tell </w:t>
      </w:r>
      <w:r w:rsidRPr="00A42FAE">
        <w:rPr>
          <w:rStyle w:val="Literal"/>
          <w:rFonts w:eastAsiaTheme="minorHAnsi"/>
        </w:rPr>
        <w:t>distill</w:t>
      </w:r>
      <w:r>
        <w:t xml:space="preserve"> to use this custom CSS when rendering. We do this by adding this line in the </w:t>
      </w:r>
      <w:r w:rsidRPr="00A42FAE">
        <w:rPr>
          <w:rStyle w:val="Literal"/>
          <w:rFonts w:eastAsiaTheme="minorHAnsi"/>
        </w:rPr>
        <w:t>_site.yml</w:t>
      </w:r>
      <w:r>
        <w:t xml:space="preserve"> file: </w:t>
      </w:r>
      <w:r w:rsidRPr="00A42FAE">
        <w:rPr>
          <w:rStyle w:val="Literal"/>
          <w:rFonts w:eastAsiaTheme="minorHAnsi"/>
        </w:rPr>
        <w:t>theme: theme.css</w:t>
      </w:r>
      <w:r>
        <w:t xml:space="preserve">. Our </w:t>
      </w:r>
      <w:r w:rsidRPr="00A42FAE">
        <w:rPr>
          <w:rStyle w:val="Literal"/>
          <w:rFonts w:eastAsiaTheme="minorHAnsi"/>
        </w:rPr>
        <w:t>_site.yml</w:t>
      </w:r>
      <w:r>
        <w:t xml:space="preserve"> will now look like this:</w:t>
      </w:r>
    </w:p>
    <w:p w14:paraId="2D460DD0" w14:textId="77777777" w:rsidR="0048320E" w:rsidRDefault="002D4F87" w:rsidP="001159EF">
      <w:pPr>
        <w:pStyle w:val="Code"/>
      </w:pPr>
      <w:r w:rsidRPr="001159EF">
        <w:rPr>
          <w:rStyle w:val="FunctionTok"/>
          <w:rFonts w:ascii="Courier" w:hAnsi="Courier"/>
          <w:i w:val="0"/>
          <w:sz w:val="17"/>
          <w:shd w:val="clear" w:color="auto" w:fill="auto"/>
        </w:rPr>
        <w:t>name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"covid-website"</w:t>
      </w:r>
    </w:p>
    <w:p w14:paraId="77F5D828" w14:textId="77777777" w:rsidR="0048320E" w:rsidRDefault="002D4F87" w:rsidP="001159EF">
      <w:pPr>
        <w:pStyle w:val="Code"/>
      </w:pPr>
      <w:r w:rsidRPr="001159EF">
        <w:rPr>
          <w:rStyle w:val="FunctionTok"/>
          <w:rFonts w:ascii="Courier" w:hAnsi="Courier"/>
          <w:i w:val="0"/>
          <w:sz w:val="17"/>
          <w:shd w:val="clear" w:color="auto" w:fill="auto"/>
        </w:rPr>
        <w:t>title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 Website"</w:t>
      </w:r>
    </w:p>
    <w:p w14:paraId="1C3ED0AA" w14:textId="77777777" w:rsidR="0048320E" w:rsidRDefault="002D4F87" w:rsidP="001159EF">
      <w:pPr>
        <w:pStyle w:val="Code"/>
      </w:pPr>
      <w:r w:rsidRPr="001159EF">
        <w:rPr>
          <w:rStyle w:val="FunctionTok"/>
          <w:rFonts w:ascii="Courier" w:hAnsi="Courier"/>
          <w:i w:val="0"/>
          <w:sz w:val="17"/>
          <w:shd w:val="clear" w:color="auto" w:fill="auto"/>
        </w:rPr>
        <w:t>description</w:t>
      </w:r>
      <w:r w:rsidRPr="001159EF">
        <w:rPr>
          <w:rStyle w:val="KeywordTok"/>
          <w:rFonts w:ascii="Courier" w:hAnsi="Courier"/>
          <w:b w:val="0"/>
          <w:i w:val="0"/>
          <w:color w:val="000000"/>
          <w:sz w:val="17"/>
          <w:shd w:val="clear" w:color="auto" w:fill="auto"/>
        </w:rPr>
        <w:t xml:space="preserve">: </w:t>
      </w:r>
      <w:r w:rsidRPr="001159EF">
        <w:rPr>
          <w:rStyle w:val="CharTok"/>
          <w:rFonts w:ascii="Courier" w:hAnsi="Courier"/>
          <w:i w:val="0"/>
          <w:color w:val="000000"/>
          <w:sz w:val="17"/>
          <w:shd w:val="clear" w:color="auto" w:fill="auto"/>
        </w:rPr>
        <w:t>|</w:t>
      </w:r>
    </w:p>
    <w:p w14:paraId="63A26901" w14:textId="77777777" w:rsidR="0048320E" w:rsidRDefault="002D4F87" w:rsidP="001159EF">
      <w:pPr>
        <w:pStyle w:val="Code"/>
      </w:pPr>
      <w:r w:rsidRPr="001159EF">
        <w:rPr>
          <w:rStyle w:val="NormalTok"/>
          <w:rFonts w:ascii="Courier" w:hAnsi="Courier"/>
          <w:i w:val="0"/>
          <w:sz w:val="17"/>
          <w:shd w:val="clear" w:color="auto" w:fill="auto"/>
        </w:rPr>
        <w:t xml:space="preserve">  COVID Website</w:t>
      </w:r>
    </w:p>
    <w:p w14:paraId="5915C830" w14:textId="77777777" w:rsidR="0048320E" w:rsidRDefault="002D4F87" w:rsidP="001159EF">
      <w:pPr>
        <w:pStyle w:val="Code"/>
      </w:pPr>
      <w:r w:rsidRPr="001159EF">
        <w:rPr>
          <w:rStyle w:val="FunctionTok"/>
          <w:rFonts w:ascii="Courier" w:hAnsi="Courier"/>
          <w:i w:val="0"/>
          <w:sz w:val="17"/>
          <w:shd w:val="clear" w:color="auto" w:fill="auto"/>
        </w:rPr>
        <w:t>theme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theme.css</w:t>
      </w:r>
    </w:p>
    <w:p w14:paraId="29702038" w14:textId="77777777" w:rsidR="0048320E" w:rsidRDefault="002D4F87" w:rsidP="001159EF">
      <w:pPr>
        <w:pStyle w:val="Code"/>
      </w:pPr>
      <w:r w:rsidRPr="001159EF">
        <w:rPr>
          <w:rStyle w:val="FunctionTok"/>
          <w:rFonts w:ascii="Courier" w:hAnsi="Courier"/>
          <w:i w:val="0"/>
          <w:sz w:val="17"/>
          <w:shd w:val="clear" w:color="auto" w:fill="auto"/>
        </w:rPr>
        <w:t>output_dir</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"docs"</w:t>
      </w:r>
    </w:p>
    <w:p w14:paraId="44811E1B" w14:textId="77777777" w:rsidR="0048320E" w:rsidRDefault="002D4F87" w:rsidP="001159EF">
      <w:pPr>
        <w:pStyle w:val="Code"/>
      </w:pPr>
      <w:r w:rsidRPr="001159EF">
        <w:rPr>
          <w:rStyle w:val="FunctionTok"/>
          <w:rFonts w:ascii="Courier" w:hAnsi="Courier"/>
          <w:i w:val="0"/>
          <w:sz w:val="17"/>
          <w:shd w:val="clear" w:color="auto" w:fill="auto"/>
        </w:rPr>
        <w:t>navbar</w:t>
      </w:r>
      <w:r w:rsidRPr="001159EF">
        <w:rPr>
          <w:rStyle w:val="KeywordTok"/>
          <w:rFonts w:ascii="Courier" w:hAnsi="Courier"/>
          <w:b w:val="0"/>
          <w:i w:val="0"/>
          <w:color w:val="000000"/>
          <w:sz w:val="17"/>
          <w:shd w:val="clear" w:color="auto" w:fill="auto"/>
        </w:rPr>
        <w:t>:</w:t>
      </w:r>
    </w:p>
    <w:p w14:paraId="727F7D72"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right</w:t>
      </w:r>
      <w:r w:rsidRPr="001159EF">
        <w:rPr>
          <w:rStyle w:val="KeywordTok"/>
          <w:rFonts w:ascii="Courier" w:hAnsi="Courier"/>
          <w:b w:val="0"/>
          <w:i w:val="0"/>
          <w:color w:val="000000"/>
          <w:sz w:val="17"/>
          <w:shd w:val="clear" w:color="auto" w:fill="auto"/>
        </w:rPr>
        <w:t>:</w:t>
      </w:r>
    </w:p>
    <w:p w14:paraId="333C3476"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text</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"Home"</w:t>
      </w:r>
    </w:p>
    <w:p w14:paraId="74C7DC8E"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href</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index.html</w:t>
      </w:r>
    </w:p>
    <w:p w14:paraId="6CF41B69"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text</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"About"</w:t>
      </w:r>
    </w:p>
    <w:p w14:paraId="1D6FF0AB" w14:textId="77777777" w:rsidR="0048320E" w:rsidRDefault="002D4F87" w:rsidP="001159EF">
      <w:pPr>
        <w:pStyle w:val="Code"/>
      </w:pPr>
      <w:r w:rsidRPr="001159EF">
        <w:rPr>
          <w:rStyle w:val="AttributeTok"/>
          <w:rFonts w:ascii="Courier" w:hAnsi="Courier"/>
          <w:i w:val="0"/>
          <w:color w:val="000000"/>
          <w:sz w:val="17"/>
          <w:shd w:val="clear" w:color="auto" w:fill="auto"/>
        </w:rPr>
        <w:t xml:space="preserve">      </w:t>
      </w:r>
      <w:r w:rsidRPr="001159EF">
        <w:rPr>
          <w:rStyle w:val="FunctionTok"/>
          <w:rFonts w:ascii="Courier" w:hAnsi="Courier"/>
          <w:i w:val="0"/>
          <w:sz w:val="17"/>
          <w:shd w:val="clear" w:color="auto" w:fill="auto"/>
        </w:rPr>
        <w:t>href</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about.html</w:t>
      </w:r>
    </w:p>
    <w:p w14:paraId="79200F61" w14:textId="6BCC734B" w:rsidR="002D4F87" w:rsidRPr="001159EF" w:rsidRDefault="002D4F87" w:rsidP="001159EF">
      <w:pPr>
        <w:pStyle w:val="Code"/>
      </w:pPr>
      <w:r w:rsidRPr="001159EF">
        <w:rPr>
          <w:rStyle w:val="FunctionTok"/>
          <w:rFonts w:ascii="Courier" w:hAnsi="Courier"/>
          <w:i w:val="0"/>
          <w:sz w:val="17"/>
          <w:shd w:val="clear" w:color="auto" w:fill="auto"/>
        </w:rPr>
        <w:t>output</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distill::distill_article</w:t>
      </w:r>
    </w:p>
    <w:p w14:paraId="5DFAE30A" w14:textId="7CFD27EF" w:rsidR="002D4F87" w:rsidRDefault="002D4F87" w:rsidP="00A601C9">
      <w:pPr>
        <w:pStyle w:val="Body"/>
      </w:pPr>
      <w:r>
        <w:t xml:space="preserve">Now we can generate our site again using any of the three options above. The website with our CSS tweaks can be seen in </w:t>
      </w:r>
      <w:r w:rsidR="00790D61">
        <w:t>Figure 9-</w:t>
      </w:r>
      <w:r>
        <w:t>8 below.</w:t>
      </w:r>
    </w:p>
    <w:p w14:paraId="7CE4D890" w14:textId="1C91C846" w:rsidR="002D4F87" w:rsidRDefault="002D4F87" w:rsidP="00A42FAE">
      <w:pPr>
        <w:pStyle w:val="GraphicSlug"/>
      </w:pPr>
      <w:r>
        <w:t>[</w:t>
      </w:r>
      <w:r w:rsidR="00C5544E">
        <w:t>F09</w:t>
      </w:r>
      <w:r>
        <w:t>008.png]</w:t>
      </w:r>
    </w:p>
    <w:p w14:paraId="7254F5A9" w14:textId="77777777" w:rsidR="002D4F87" w:rsidRDefault="002D4F87" w:rsidP="002D4F87">
      <w:pPr>
        <w:pStyle w:val="CaptionedFigure"/>
      </w:pPr>
      <w:r>
        <w:rPr>
          <w:noProof/>
        </w:rPr>
        <w:drawing>
          <wp:inline distT="0" distB="0" distL="0" distR="0" wp14:anchorId="43BEE999" wp14:editId="0E1475B7">
            <wp:extent cx="5334000" cy="3531567"/>
            <wp:effectExtent l="0" t="0" r="0" b="0"/>
            <wp:docPr id="415" name="Picture" descr="Figure 9.8: The COVID website with tweaks to the CSS"/>
            <wp:cNvGraphicFramePr/>
            <a:graphic xmlns:a="http://schemas.openxmlformats.org/drawingml/2006/main">
              <a:graphicData uri="http://schemas.openxmlformats.org/drawingml/2006/picture">
                <pic:pic xmlns:pic="http://schemas.openxmlformats.org/drawingml/2006/picture">
                  <pic:nvPicPr>
                    <pic:cNvPr id="416" name="Picture" descr="../../assets/covid-website-css-tweaks.png"/>
                    <pic:cNvPicPr>
                      <a:picLocks noChangeAspect="1" noChangeArrowheads="1"/>
                    </pic:cNvPicPr>
                  </pic:nvPicPr>
                  <pic:blipFill>
                    <a:blip r:embed="rId13"/>
                    <a:stretch>
                      <a:fillRect/>
                    </a:stretch>
                  </pic:blipFill>
                  <pic:spPr bwMode="auto">
                    <a:xfrm>
                      <a:off x="0" y="0"/>
                      <a:ext cx="5334000" cy="3531567"/>
                    </a:xfrm>
                    <a:prstGeom prst="rect">
                      <a:avLst/>
                    </a:prstGeom>
                    <a:noFill/>
                    <a:ln w="9525">
                      <a:noFill/>
                      <a:headEnd/>
                      <a:tailEnd/>
                    </a:ln>
                  </pic:spPr>
                </pic:pic>
              </a:graphicData>
            </a:graphic>
          </wp:inline>
        </w:drawing>
      </w:r>
    </w:p>
    <w:p w14:paraId="40613D38" w14:textId="4A2E3842" w:rsidR="002D4F87" w:rsidRDefault="002D4F87" w:rsidP="00121BAD">
      <w:pPr>
        <w:pStyle w:val="CaptionLine"/>
      </w:pPr>
      <w:r>
        <w:t>The COVID website with tweaks to the CSS</w:t>
      </w:r>
    </w:p>
    <w:p w14:paraId="6D766BAD" w14:textId="77777777" w:rsidR="002D4F87" w:rsidRDefault="002D4F87" w:rsidP="00A601C9">
      <w:pPr>
        <w:pStyle w:val="Body"/>
      </w:pPr>
      <w:r>
        <w:t xml:space="preserve">As you can see in the </w:t>
      </w:r>
      <w:r w:rsidRPr="00A42FAE">
        <w:rPr>
          <w:rStyle w:val="Literal"/>
          <w:rFonts w:eastAsiaTheme="minorHAnsi"/>
        </w:rPr>
        <w:t>theme.css</w:t>
      </w:r>
      <w:r>
        <w:t xml:space="preserve"> file, there are a lot of CSS variables we can change to tweak the appearance of our website. Playing around with them and rebuilding your site is a great way to figure out what does what.</w:t>
      </w:r>
    </w:p>
    <w:p w14:paraId="730DBFFC" w14:textId="77777777" w:rsidR="002D4F87" w:rsidRDefault="002D4F87" w:rsidP="00501B23">
      <w:pPr>
        <w:pStyle w:val="HeadA"/>
      </w:pPr>
      <w:bookmarkStart w:id="6" w:name="adding-content-to-our-website"/>
      <w:bookmarkEnd w:id="5"/>
      <w:r>
        <w:lastRenderedPageBreak/>
        <w:t>Adding Content to Our Website</w:t>
      </w:r>
    </w:p>
    <w:p w14:paraId="718B155D" w14:textId="77777777" w:rsidR="002D4F87" w:rsidRDefault="002D4F87" w:rsidP="00A601C9">
      <w:pPr>
        <w:pStyle w:val="Body"/>
      </w:pPr>
      <w:r>
        <w:t xml:space="preserve">So far, we’ve only been talking about customizing what our website looks like. But if we look at our website, it only has placeholder content, and there’s not much of it. Let’s talk now about adding content to our </w:t>
      </w:r>
      <w:r w:rsidRPr="00A42FAE">
        <w:rPr>
          <w:rStyle w:val="Literal"/>
          <w:rFonts w:eastAsiaTheme="minorHAnsi"/>
        </w:rPr>
        <w:t>distill</w:t>
      </w:r>
      <w:r>
        <w:t xml:space="preserve"> website.</w:t>
      </w:r>
    </w:p>
    <w:p w14:paraId="7FBF837F" w14:textId="77777777" w:rsidR="002D4F87" w:rsidRDefault="002D4F87" w:rsidP="00A601C9">
      <w:pPr>
        <w:pStyle w:val="Body"/>
      </w:pPr>
      <w:r>
        <w:t xml:space="preserve">The advantage of creating content in a </w:t>
      </w:r>
      <w:r w:rsidRPr="00A42FAE">
        <w:rPr>
          <w:rStyle w:val="Literal"/>
          <w:rFonts w:eastAsiaTheme="minorHAnsi"/>
        </w:rPr>
        <w:t>distill</w:t>
      </w:r>
      <w:r>
        <w:t xml:space="preserve"> website, of course, is that you do it just as you would with any other R Markdown document. All of the markdown text and code chunks that we discussed in Chapter 6 will work in </w:t>
      </w:r>
      <w:r w:rsidRPr="00A42FAE">
        <w:rPr>
          <w:rStyle w:val="Literal"/>
          <w:rFonts w:eastAsiaTheme="minorHAnsi"/>
        </w:rPr>
        <w:t>distill</w:t>
      </w:r>
      <w:r>
        <w:t xml:space="preserve"> as well.</w:t>
      </w:r>
    </w:p>
    <w:p w14:paraId="7124A2EF" w14:textId="77777777" w:rsidR="002D4F87" w:rsidRDefault="002D4F87" w:rsidP="00A601C9">
      <w:pPr>
        <w:pStyle w:val="Body"/>
      </w:pPr>
      <w:r>
        <w:t xml:space="preserve">I’ve written some code below that creates a table, a map, and a chart on our COVID website. After the YAML and </w:t>
      </w:r>
      <w:r w:rsidRPr="00A42FAE">
        <w:rPr>
          <w:rStyle w:val="Literal"/>
          <w:rFonts w:eastAsiaTheme="minorHAnsi"/>
        </w:rPr>
        <w:t>setup</w:t>
      </w:r>
      <w:r>
        <w:t xml:space="preserve"> code chunk, we load several packages:</w:t>
      </w:r>
    </w:p>
    <w:p w14:paraId="258B9826" w14:textId="77777777" w:rsidR="002D4F87" w:rsidRDefault="002D4F87" w:rsidP="003B5BB3">
      <w:pPr>
        <w:pStyle w:val="ListNumber"/>
      </w:pPr>
      <w:r w:rsidRPr="00A42FAE">
        <w:rPr>
          <w:rStyle w:val="Literal"/>
          <w:rFonts w:eastAsiaTheme="minorHAnsi"/>
        </w:rPr>
        <w:t>tidyverse</w:t>
      </w:r>
      <w:r>
        <w:t xml:space="preserve"> for data import, manipulation, and plotting (with ggplot)</w:t>
      </w:r>
    </w:p>
    <w:p w14:paraId="77589DE0" w14:textId="77777777" w:rsidR="002D4F87" w:rsidRDefault="002D4F87" w:rsidP="003B5BB3">
      <w:pPr>
        <w:pStyle w:val="ListNumber"/>
      </w:pPr>
      <w:r w:rsidRPr="00A42FAE">
        <w:rPr>
          <w:rStyle w:val="Literal"/>
          <w:rFonts w:eastAsiaTheme="minorHAnsi"/>
        </w:rPr>
        <w:t>janitor</w:t>
      </w:r>
      <w:r>
        <w:t xml:space="preserve"> for the </w:t>
      </w:r>
      <w:r w:rsidRPr="00A42FAE">
        <w:rPr>
          <w:rStyle w:val="Literal"/>
          <w:rFonts w:eastAsiaTheme="minorHAnsi"/>
        </w:rPr>
        <w:t>clean_names()</w:t>
      </w:r>
      <w:r>
        <w:t xml:space="preserve"> function, which makes our variable names easier to work with</w:t>
      </w:r>
    </w:p>
    <w:p w14:paraId="1DADA3CC" w14:textId="77777777" w:rsidR="002D4F87" w:rsidRDefault="002D4F87" w:rsidP="003B5BB3">
      <w:pPr>
        <w:pStyle w:val="ListNumber"/>
      </w:pPr>
      <w:r w:rsidRPr="00A42FAE">
        <w:rPr>
          <w:rStyle w:val="Literal"/>
          <w:rFonts w:eastAsiaTheme="minorHAnsi"/>
        </w:rPr>
        <w:t>tigris</w:t>
      </w:r>
      <w:r>
        <w:t xml:space="preserve"> to import geospatial data on states</w:t>
      </w:r>
    </w:p>
    <w:p w14:paraId="297181AF" w14:textId="77777777" w:rsidR="002D4F87" w:rsidRDefault="002D4F87" w:rsidP="003B5BB3">
      <w:pPr>
        <w:pStyle w:val="ListNumber"/>
      </w:pPr>
      <w:r w:rsidRPr="00A42FAE">
        <w:rPr>
          <w:rStyle w:val="Literal"/>
          <w:rFonts w:eastAsiaTheme="minorHAnsi"/>
        </w:rPr>
        <w:t>gt</w:t>
      </w:r>
      <w:r>
        <w:t xml:space="preserve"> for making nice tables, as discussed in 5</w:t>
      </w:r>
    </w:p>
    <w:p w14:paraId="0288CF60" w14:textId="77777777" w:rsidR="002D4F87" w:rsidRDefault="002D4F87" w:rsidP="003B5BB3">
      <w:pPr>
        <w:pStyle w:val="ListNumber"/>
      </w:pPr>
      <w:r w:rsidRPr="00A42FAE">
        <w:rPr>
          <w:rStyle w:val="Literal"/>
          <w:rFonts w:eastAsiaTheme="minorHAnsi"/>
        </w:rPr>
        <w:t>lubridate</w:t>
      </w:r>
      <w:r>
        <w:t xml:space="preserve"> to work with dates</w:t>
      </w:r>
    </w:p>
    <w:p w14:paraId="55883D36" w14:textId="77777777" w:rsidR="002D4F87" w:rsidRDefault="002D4F87" w:rsidP="00A601C9">
      <w:pPr>
        <w:pStyle w:val="Body"/>
      </w:pPr>
      <w:r>
        <w:t xml:space="preserve">In the next code chunk, we import and clean the data. We also create a variable called </w:t>
      </w:r>
      <w:r w:rsidRPr="00A42FAE">
        <w:rPr>
          <w:rStyle w:val="Literal"/>
          <w:rFonts w:eastAsiaTheme="minorHAnsi"/>
        </w:rPr>
        <w:t>most_recent_day</w:t>
      </w:r>
      <w:r>
        <w:t>, which allow us to use inline R code to put an always-up-to-date latest day in our text (see the header directly below this code chunk).</w:t>
      </w:r>
    </w:p>
    <w:p w14:paraId="66A12851" w14:textId="36563576" w:rsidR="002D4F87" w:rsidRDefault="002D4F87" w:rsidP="00A601C9">
      <w:pPr>
        <w:pStyle w:val="Body"/>
      </w:pPr>
      <w:r>
        <w:t>We then make a table that shows the death rates per 100,000 people in four states (the table would be long if we showed all 50 states)</w:t>
      </w:r>
      <w:r w:rsidR="00943430">
        <w:t xml:space="preserve"> </w:t>
      </w:r>
      <w:r w:rsidR="00943430">
        <w:rPr>
          <w:rStyle w:val="CodeAnnotation"/>
        </w:rPr>
        <w:t>1</w:t>
      </w:r>
      <w:r>
        <w:t>. Next, we make a map of this same data, but for all states</w:t>
      </w:r>
      <w:r w:rsidR="00943430">
        <w:t xml:space="preserve"> </w:t>
      </w:r>
      <w:r w:rsidR="00943430" w:rsidRPr="00112158">
        <w:rPr>
          <w:rStyle w:val="CodeAnnotation"/>
        </w:rPr>
        <w:t>2</w:t>
      </w:r>
      <w:r>
        <w:t>. Finally, we make a chart that shows COVID death rates over time (for legibility in this book, we only show four states)</w:t>
      </w:r>
      <w:r w:rsidR="00943430">
        <w:t xml:space="preserve"> </w:t>
      </w:r>
      <w:r w:rsidR="00943430">
        <w:rPr>
          <w:rStyle w:val="CodeAnnotation"/>
        </w:rPr>
        <w:t>3</w:t>
      </w:r>
      <w:r>
        <w:t>.</w:t>
      </w:r>
    </w:p>
    <w:p w14:paraId="7E439EE6" w14:textId="77777777" w:rsidR="0048320E" w:rsidRDefault="002D4F87" w:rsidP="001159EF">
      <w:pPr>
        <w:pStyle w:val="Code"/>
      </w:pPr>
      <w:r w:rsidRPr="001159EF">
        <w:rPr>
          <w:rStyle w:val="CommentTok"/>
          <w:rFonts w:ascii="Courier" w:hAnsi="Courier"/>
          <w:color w:val="000000"/>
          <w:sz w:val="17"/>
          <w:shd w:val="clear" w:color="auto" w:fill="auto"/>
        </w:rPr>
        <w:t>---</w:t>
      </w:r>
    </w:p>
    <w:p w14:paraId="77E06C72" w14:textId="77777777" w:rsidR="0048320E" w:rsidRDefault="002D4F87" w:rsidP="001159EF">
      <w:pPr>
        <w:pStyle w:val="Code"/>
      </w:pPr>
      <w:r w:rsidRPr="001159EF">
        <w:rPr>
          <w:rStyle w:val="AnnotationTok"/>
          <w:rFonts w:ascii="Courier" w:hAnsi="Courier"/>
          <w:b w:val="0"/>
          <w:color w:val="000000"/>
          <w:sz w:val="17"/>
          <w:shd w:val="clear" w:color="auto" w:fill="auto"/>
        </w:rPr>
        <w:t>title:</w:t>
      </w:r>
      <w:r w:rsidRPr="001159EF">
        <w:rPr>
          <w:rStyle w:val="CommentTok"/>
          <w:rFonts w:ascii="Courier" w:hAnsi="Courier"/>
          <w:color w:val="000000"/>
          <w:sz w:val="17"/>
          <w:shd w:val="clear" w:color="auto" w:fill="auto"/>
        </w:rPr>
        <w:t xml:space="preserve"> "COVID Website"</w:t>
      </w:r>
    </w:p>
    <w:p w14:paraId="4C668293" w14:textId="77777777" w:rsidR="0048320E" w:rsidRDefault="002D4F87" w:rsidP="001159EF">
      <w:pPr>
        <w:pStyle w:val="Code"/>
      </w:pPr>
      <w:r w:rsidRPr="001159EF">
        <w:rPr>
          <w:rStyle w:val="AnnotationTok"/>
          <w:rFonts w:ascii="Courier" w:hAnsi="Courier"/>
          <w:b w:val="0"/>
          <w:color w:val="000000"/>
          <w:sz w:val="17"/>
          <w:shd w:val="clear" w:color="auto" w:fill="auto"/>
        </w:rPr>
        <w:t>description:</w:t>
      </w:r>
      <w:r w:rsidRPr="001159EF">
        <w:rPr>
          <w:rStyle w:val="CommentTok"/>
          <w:rFonts w:ascii="Courier" w:hAnsi="Courier"/>
          <w:color w:val="000000"/>
          <w:sz w:val="17"/>
          <w:shd w:val="clear" w:color="auto" w:fill="auto"/>
        </w:rPr>
        <w:t xml:space="preserve"> "Information about COVID rates in the United States over time"</w:t>
      </w:r>
    </w:p>
    <w:p w14:paraId="4CD7689C" w14:textId="77777777" w:rsidR="0048320E" w:rsidRDefault="002D4F87" w:rsidP="001159EF">
      <w:pPr>
        <w:pStyle w:val="Code"/>
      </w:pPr>
      <w:r w:rsidRPr="001159EF">
        <w:rPr>
          <w:rStyle w:val="AnnotationTok"/>
          <w:rFonts w:ascii="Courier" w:hAnsi="Courier"/>
          <w:b w:val="0"/>
          <w:color w:val="000000"/>
          <w:sz w:val="17"/>
          <w:shd w:val="clear" w:color="auto" w:fill="auto"/>
        </w:rPr>
        <w:t>site:</w:t>
      </w:r>
      <w:r w:rsidRPr="001159EF">
        <w:rPr>
          <w:rStyle w:val="CommentTok"/>
          <w:rFonts w:ascii="Courier" w:hAnsi="Courier"/>
          <w:color w:val="000000"/>
          <w:sz w:val="17"/>
          <w:shd w:val="clear" w:color="auto" w:fill="auto"/>
        </w:rPr>
        <w:t xml:space="preserve"> distill::distill_website</w:t>
      </w:r>
    </w:p>
    <w:p w14:paraId="4BE277DE" w14:textId="77777777" w:rsidR="0048320E" w:rsidRDefault="002D4F87" w:rsidP="001159EF">
      <w:pPr>
        <w:pStyle w:val="Code"/>
      </w:pPr>
      <w:r w:rsidRPr="001159EF">
        <w:rPr>
          <w:rStyle w:val="CommentTok"/>
          <w:rFonts w:ascii="Courier" w:hAnsi="Courier"/>
          <w:color w:val="000000"/>
          <w:sz w:val="17"/>
          <w:shd w:val="clear" w:color="auto" w:fill="auto"/>
        </w:rPr>
        <w:t>---</w:t>
      </w:r>
    </w:p>
    <w:p w14:paraId="61D3EF88" w14:textId="77777777" w:rsidR="0048320E" w:rsidRDefault="0048320E" w:rsidP="001159EF">
      <w:pPr>
        <w:pStyle w:val="Code"/>
      </w:pPr>
    </w:p>
    <w:p w14:paraId="7DB00DF3" w14:textId="77777777" w:rsidR="0048320E" w:rsidRDefault="002D4F87" w:rsidP="001159EF">
      <w:pPr>
        <w:pStyle w:val="Code"/>
      </w:pPr>
      <w:r w:rsidRPr="001159EF">
        <w:rPr>
          <w:rStyle w:val="InformationTok"/>
          <w:rFonts w:ascii="Courier" w:hAnsi="Courier"/>
          <w:b w:val="0"/>
          <w:color w:val="000000"/>
          <w:sz w:val="17"/>
          <w:shd w:val="clear" w:color="auto" w:fill="auto"/>
        </w:rPr>
        <w:t>```{r setup, include=FALSE}</w:t>
      </w:r>
    </w:p>
    <w:p w14:paraId="2EAA6B89" w14:textId="77777777" w:rsidR="0048320E" w:rsidRDefault="002D4F87" w:rsidP="001159EF">
      <w:pPr>
        <w:pStyle w:val="Code"/>
      </w:pPr>
      <w:r w:rsidRPr="001159EF">
        <w:rPr>
          <w:rStyle w:val="InformationTok"/>
          <w:rFonts w:ascii="Courier" w:hAnsi="Courier"/>
          <w:b w:val="0"/>
          <w:color w:val="000000"/>
          <w:sz w:val="17"/>
          <w:shd w:val="clear" w:color="auto" w:fill="auto"/>
        </w:rPr>
        <w:t>knitr::opts_chunk$set(echo = FALSE,</w:t>
      </w:r>
    </w:p>
    <w:p w14:paraId="305E418D"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warning = FALSE,</w:t>
      </w:r>
    </w:p>
    <w:p w14:paraId="0C0A04A4"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message = FALSE)</w:t>
      </w:r>
    </w:p>
    <w:p w14:paraId="55C0F093" w14:textId="77777777" w:rsidR="0048320E" w:rsidRDefault="002D4F87" w:rsidP="001159EF">
      <w:pPr>
        <w:pStyle w:val="Code"/>
      </w:pPr>
      <w:r w:rsidRPr="001159EF">
        <w:rPr>
          <w:rStyle w:val="InformationTok"/>
          <w:rFonts w:ascii="Courier" w:hAnsi="Courier"/>
          <w:b w:val="0"/>
          <w:color w:val="000000"/>
          <w:sz w:val="17"/>
          <w:shd w:val="clear" w:color="auto" w:fill="auto"/>
        </w:rPr>
        <w:t>```</w:t>
      </w:r>
    </w:p>
    <w:p w14:paraId="7BEAF123" w14:textId="77777777" w:rsidR="0048320E" w:rsidRDefault="0048320E" w:rsidP="001159EF">
      <w:pPr>
        <w:pStyle w:val="Code"/>
      </w:pPr>
    </w:p>
    <w:p w14:paraId="3474479A" w14:textId="77777777" w:rsidR="0048320E" w:rsidRDefault="002D4F87" w:rsidP="001159EF">
      <w:pPr>
        <w:pStyle w:val="Code"/>
      </w:pPr>
      <w:r w:rsidRPr="001159EF">
        <w:rPr>
          <w:rStyle w:val="InformationTok"/>
          <w:rFonts w:ascii="Courier" w:hAnsi="Courier"/>
          <w:b w:val="0"/>
          <w:color w:val="000000"/>
          <w:sz w:val="17"/>
          <w:shd w:val="clear" w:color="auto" w:fill="auto"/>
        </w:rPr>
        <w:t>```{r}</w:t>
      </w:r>
    </w:p>
    <w:p w14:paraId="4BA159C3" w14:textId="77777777" w:rsidR="0048320E" w:rsidRDefault="002D4F87" w:rsidP="001159EF">
      <w:pPr>
        <w:pStyle w:val="Code"/>
      </w:pPr>
      <w:r w:rsidRPr="001159EF">
        <w:rPr>
          <w:rStyle w:val="InformationTok"/>
          <w:rFonts w:ascii="Courier" w:hAnsi="Courier"/>
          <w:b w:val="0"/>
          <w:color w:val="000000"/>
          <w:sz w:val="17"/>
          <w:shd w:val="clear" w:color="auto" w:fill="auto"/>
        </w:rPr>
        <w:t># Load packages</w:t>
      </w:r>
    </w:p>
    <w:p w14:paraId="207C4481" w14:textId="77777777" w:rsidR="0048320E" w:rsidRDefault="0048320E" w:rsidP="001159EF">
      <w:pPr>
        <w:pStyle w:val="Code"/>
      </w:pPr>
    </w:p>
    <w:p w14:paraId="35C5C3D8" w14:textId="77777777" w:rsidR="0048320E" w:rsidRDefault="002D4F87" w:rsidP="001159EF">
      <w:pPr>
        <w:pStyle w:val="Code"/>
      </w:pPr>
      <w:r w:rsidRPr="001159EF">
        <w:rPr>
          <w:rStyle w:val="InformationTok"/>
          <w:rFonts w:ascii="Courier" w:hAnsi="Courier"/>
          <w:b w:val="0"/>
          <w:color w:val="000000"/>
          <w:sz w:val="17"/>
          <w:shd w:val="clear" w:color="auto" w:fill="auto"/>
        </w:rPr>
        <w:t>library(tidyverse)</w:t>
      </w:r>
    </w:p>
    <w:p w14:paraId="6483B8DB" w14:textId="77777777" w:rsidR="0048320E" w:rsidRDefault="002D4F87" w:rsidP="001159EF">
      <w:pPr>
        <w:pStyle w:val="Code"/>
      </w:pPr>
      <w:r w:rsidRPr="001159EF">
        <w:rPr>
          <w:rStyle w:val="InformationTok"/>
          <w:rFonts w:ascii="Courier" w:hAnsi="Courier"/>
          <w:b w:val="0"/>
          <w:color w:val="000000"/>
          <w:sz w:val="17"/>
          <w:shd w:val="clear" w:color="auto" w:fill="auto"/>
        </w:rPr>
        <w:t>library(janitor)</w:t>
      </w:r>
    </w:p>
    <w:p w14:paraId="372191A8" w14:textId="77777777" w:rsidR="0048320E" w:rsidRDefault="002D4F87" w:rsidP="001159EF">
      <w:pPr>
        <w:pStyle w:val="Code"/>
      </w:pPr>
      <w:r w:rsidRPr="001159EF">
        <w:rPr>
          <w:rStyle w:val="InformationTok"/>
          <w:rFonts w:ascii="Courier" w:hAnsi="Courier"/>
          <w:b w:val="0"/>
          <w:color w:val="000000"/>
          <w:sz w:val="17"/>
          <w:shd w:val="clear" w:color="auto" w:fill="auto"/>
        </w:rPr>
        <w:t>library(tigris)</w:t>
      </w:r>
    </w:p>
    <w:p w14:paraId="598A2EE1" w14:textId="77777777" w:rsidR="0048320E" w:rsidRDefault="002D4F87" w:rsidP="001159EF">
      <w:pPr>
        <w:pStyle w:val="Code"/>
      </w:pPr>
      <w:r w:rsidRPr="001159EF">
        <w:rPr>
          <w:rStyle w:val="InformationTok"/>
          <w:rFonts w:ascii="Courier" w:hAnsi="Courier"/>
          <w:b w:val="0"/>
          <w:color w:val="000000"/>
          <w:sz w:val="17"/>
          <w:shd w:val="clear" w:color="auto" w:fill="auto"/>
        </w:rPr>
        <w:t>library(gt)</w:t>
      </w:r>
    </w:p>
    <w:p w14:paraId="0744533C" w14:textId="77777777" w:rsidR="0048320E" w:rsidRDefault="002D4F87" w:rsidP="001159EF">
      <w:pPr>
        <w:pStyle w:val="Code"/>
      </w:pPr>
      <w:r w:rsidRPr="001159EF">
        <w:rPr>
          <w:rStyle w:val="InformationTok"/>
          <w:rFonts w:ascii="Courier" w:hAnsi="Courier"/>
          <w:b w:val="0"/>
          <w:color w:val="000000"/>
          <w:sz w:val="17"/>
          <w:shd w:val="clear" w:color="auto" w:fill="auto"/>
        </w:rPr>
        <w:t>library(lubridate)</w:t>
      </w:r>
    </w:p>
    <w:p w14:paraId="3ED9F3B4" w14:textId="77777777" w:rsidR="0048320E" w:rsidRDefault="002D4F87" w:rsidP="001159EF">
      <w:pPr>
        <w:pStyle w:val="Code"/>
      </w:pPr>
      <w:r w:rsidRPr="001159EF">
        <w:rPr>
          <w:rStyle w:val="InformationTok"/>
          <w:rFonts w:ascii="Courier" w:hAnsi="Courier"/>
          <w:b w:val="0"/>
          <w:color w:val="000000"/>
          <w:sz w:val="17"/>
          <w:shd w:val="clear" w:color="auto" w:fill="auto"/>
        </w:rPr>
        <w:t>```</w:t>
      </w:r>
    </w:p>
    <w:p w14:paraId="6FAE2361" w14:textId="77777777" w:rsidR="0048320E" w:rsidRDefault="0048320E" w:rsidP="001159EF">
      <w:pPr>
        <w:pStyle w:val="Code"/>
      </w:pPr>
    </w:p>
    <w:p w14:paraId="663BC9D9" w14:textId="77777777" w:rsidR="0048320E" w:rsidRDefault="002D4F87" w:rsidP="001159EF">
      <w:pPr>
        <w:pStyle w:val="Code"/>
      </w:pPr>
      <w:r w:rsidRPr="001159EF">
        <w:rPr>
          <w:rStyle w:val="InformationTok"/>
          <w:rFonts w:ascii="Courier" w:hAnsi="Courier"/>
          <w:b w:val="0"/>
          <w:color w:val="000000"/>
          <w:sz w:val="17"/>
          <w:shd w:val="clear" w:color="auto" w:fill="auto"/>
        </w:rPr>
        <w:t>```{r}</w:t>
      </w:r>
    </w:p>
    <w:p w14:paraId="19E24182" w14:textId="77777777" w:rsidR="0048320E" w:rsidRDefault="002D4F87" w:rsidP="001159EF">
      <w:pPr>
        <w:pStyle w:val="Code"/>
      </w:pPr>
      <w:r w:rsidRPr="001159EF">
        <w:rPr>
          <w:rStyle w:val="InformationTok"/>
          <w:rFonts w:ascii="Courier" w:hAnsi="Courier"/>
          <w:b w:val="0"/>
          <w:color w:val="000000"/>
          <w:sz w:val="17"/>
          <w:shd w:val="clear" w:color="auto" w:fill="auto"/>
        </w:rPr>
        <w:t># Import data</w:t>
      </w:r>
    </w:p>
    <w:p w14:paraId="18B3258A" w14:textId="77777777" w:rsidR="0048320E" w:rsidRDefault="0048320E" w:rsidP="001159EF">
      <w:pPr>
        <w:pStyle w:val="Code"/>
      </w:pPr>
    </w:p>
    <w:p w14:paraId="2DF3CD37"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us_states &lt;- states(cb = TRUE, </w:t>
      </w:r>
    </w:p>
    <w:p w14:paraId="15AEE060"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resolution = "20m",</w:t>
      </w:r>
    </w:p>
    <w:p w14:paraId="3A47F35A"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progress_bar = FALSE) %&gt;%</w:t>
      </w:r>
    </w:p>
    <w:p w14:paraId="0924F06A" w14:textId="77777777" w:rsidR="0048320E" w:rsidRDefault="002D4F87" w:rsidP="001159EF">
      <w:pPr>
        <w:pStyle w:val="Code"/>
      </w:pPr>
      <w:r w:rsidRPr="001159EF">
        <w:rPr>
          <w:rStyle w:val="InformationTok"/>
          <w:rFonts w:ascii="Courier" w:hAnsi="Courier"/>
          <w:b w:val="0"/>
          <w:color w:val="000000"/>
          <w:sz w:val="17"/>
          <w:shd w:val="clear" w:color="auto" w:fill="auto"/>
        </w:rPr>
        <w:lastRenderedPageBreak/>
        <w:t xml:space="preserve">  shift_geometry() %&gt;% </w:t>
      </w:r>
    </w:p>
    <w:p w14:paraId="338D411F"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clean_names() %&gt;% </w:t>
      </w:r>
    </w:p>
    <w:p w14:paraId="4753CF59"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select(geoid, name) %&gt;% </w:t>
      </w:r>
    </w:p>
    <w:p w14:paraId="26C4F2C4"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rename(state = name) %&gt;% </w:t>
      </w:r>
    </w:p>
    <w:p w14:paraId="1D956ED1"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filter(state %in% state.name)</w:t>
      </w:r>
    </w:p>
    <w:p w14:paraId="22F3DDFC" w14:textId="77777777" w:rsidR="0048320E" w:rsidRDefault="0048320E" w:rsidP="001159EF">
      <w:pPr>
        <w:pStyle w:val="Code"/>
      </w:pPr>
    </w:p>
    <w:p w14:paraId="5E2378FF" w14:textId="5612A093" w:rsidR="0048320E" w:rsidRDefault="002D4F87" w:rsidP="001159EF">
      <w:pPr>
        <w:pStyle w:val="Code"/>
      </w:pPr>
      <w:r w:rsidRPr="001159EF">
        <w:rPr>
          <w:rStyle w:val="InformationTok"/>
          <w:rFonts w:ascii="Courier" w:hAnsi="Courier"/>
          <w:b w:val="0"/>
          <w:color w:val="000000"/>
          <w:sz w:val="17"/>
          <w:shd w:val="clear" w:color="auto" w:fill="auto"/>
        </w:rPr>
        <w:t>covid_data &lt;- read_csv("</w:t>
      </w:r>
      <w:r w:rsidR="00D36204" w:rsidRPr="00D36204">
        <w:rPr>
          <w:rStyle w:val="InformationTok"/>
          <w:rFonts w:ascii="Courier" w:hAnsi="Courier"/>
          <w:b w:val="0"/>
          <w:color w:val="000000"/>
          <w:sz w:val="17"/>
          <w:shd w:val="clear" w:color="auto" w:fill="auto"/>
        </w:rPr>
        <w:t>https://data.rwithoutstatistics.com/us-states-covid-rolling-average.csv</w:t>
      </w:r>
      <w:r w:rsidRPr="001159EF">
        <w:rPr>
          <w:rStyle w:val="InformationTok"/>
          <w:rFonts w:ascii="Courier" w:hAnsi="Courier"/>
          <w:b w:val="0"/>
          <w:color w:val="000000"/>
          <w:sz w:val="17"/>
          <w:shd w:val="clear" w:color="auto" w:fill="auto"/>
        </w:rPr>
        <w:t xml:space="preserve">") %&gt;% </w:t>
      </w:r>
    </w:p>
    <w:p w14:paraId="36FAF9BA"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filter(state %in% state.name) %&gt;% </w:t>
      </w:r>
    </w:p>
    <w:p w14:paraId="3F29705D"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mutate(geoid = str_remove(geoid, "USA-")) </w:t>
      </w:r>
    </w:p>
    <w:p w14:paraId="2987C7FC" w14:textId="77777777" w:rsidR="0048320E" w:rsidRDefault="0048320E" w:rsidP="001159EF">
      <w:pPr>
        <w:pStyle w:val="Code"/>
      </w:pPr>
    </w:p>
    <w:p w14:paraId="4FA9AE49"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most_recent_day &lt;- covid_data %&gt;% </w:t>
      </w:r>
    </w:p>
    <w:p w14:paraId="20FCDD7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slice_max(order_by = date,</w:t>
      </w:r>
    </w:p>
    <w:p w14:paraId="0F5CDBD5"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n = 1) %&gt;% </w:t>
      </w:r>
    </w:p>
    <w:p w14:paraId="1FF1B3C1"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distinct(date) %&gt;% </w:t>
      </w:r>
    </w:p>
    <w:p w14:paraId="3BE52837"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mutate(date_nice_format = str_glue("{month(date, label = TRUE, abbr = FALSE)} {day(date)}, {year(date)}")) %&gt;% </w:t>
      </w:r>
    </w:p>
    <w:p w14:paraId="1F835AA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pull(date_nice_format)</w:t>
      </w:r>
    </w:p>
    <w:p w14:paraId="0DDD3536" w14:textId="77777777" w:rsidR="0048320E" w:rsidRDefault="002D4F87" w:rsidP="001159EF">
      <w:pPr>
        <w:pStyle w:val="Code"/>
      </w:pPr>
      <w:r w:rsidRPr="001159EF">
        <w:rPr>
          <w:rStyle w:val="InformationTok"/>
          <w:rFonts w:ascii="Courier" w:hAnsi="Courier"/>
          <w:b w:val="0"/>
          <w:color w:val="000000"/>
          <w:sz w:val="17"/>
          <w:shd w:val="clear" w:color="auto" w:fill="auto"/>
        </w:rPr>
        <w:t>```</w:t>
      </w:r>
    </w:p>
    <w:p w14:paraId="47A66E56" w14:textId="77777777" w:rsidR="0048320E" w:rsidRDefault="0048320E" w:rsidP="001159EF">
      <w:pPr>
        <w:pStyle w:val="Code"/>
      </w:pPr>
    </w:p>
    <w:p w14:paraId="78657DC8" w14:textId="77777777" w:rsidR="0048320E" w:rsidRDefault="002D4F87" w:rsidP="001159EF">
      <w:pPr>
        <w:pStyle w:val="Code"/>
      </w:pPr>
      <w:r w:rsidRPr="001159EF">
        <w:rPr>
          <w:rStyle w:val="FunctionTok"/>
          <w:rFonts w:ascii="Courier" w:hAnsi="Courier"/>
          <w:i w:val="0"/>
          <w:sz w:val="17"/>
          <w:shd w:val="clear" w:color="auto" w:fill="auto"/>
        </w:rPr>
        <w:t># COVID Death Rates as of `r most_recent_day`</w:t>
      </w:r>
    </w:p>
    <w:p w14:paraId="100863E6" w14:textId="77777777" w:rsidR="0048320E" w:rsidRDefault="0048320E" w:rsidP="001159EF">
      <w:pPr>
        <w:pStyle w:val="Code"/>
      </w:pPr>
    </w:p>
    <w:p w14:paraId="22D1A0F7" w14:textId="77777777" w:rsidR="0048320E" w:rsidRDefault="002D4F87" w:rsidP="001159EF">
      <w:pPr>
        <w:pStyle w:val="Code"/>
      </w:pPr>
      <w:r w:rsidRPr="001159EF">
        <w:rPr>
          <w:rStyle w:val="NormalTok"/>
          <w:rFonts w:ascii="Courier" w:hAnsi="Courier"/>
          <w:i w:val="0"/>
          <w:sz w:val="17"/>
          <w:shd w:val="clear" w:color="auto" w:fill="auto"/>
        </w:rPr>
        <w:t>This table shows COVID death rates per 100,000 people in four states states.</w:t>
      </w:r>
    </w:p>
    <w:p w14:paraId="5940E430" w14:textId="77777777" w:rsidR="0048320E" w:rsidRDefault="0048320E" w:rsidP="001159EF">
      <w:pPr>
        <w:pStyle w:val="Code"/>
      </w:pPr>
    </w:p>
    <w:p w14:paraId="06CC2FFD" w14:textId="77777777" w:rsidR="0048320E" w:rsidRDefault="002D4F87" w:rsidP="001159EF">
      <w:pPr>
        <w:pStyle w:val="Code"/>
      </w:pPr>
      <w:r w:rsidRPr="001159EF">
        <w:rPr>
          <w:rStyle w:val="InformationTok"/>
          <w:rFonts w:ascii="Courier" w:hAnsi="Courier"/>
          <w:b w:val="0"/>
          <w:color w:val="000000"/>
          <w:sz w:val="17"/>
          <w:shd w:val="clear" w:color="auto" w:fill="auto"/>
        </w:rPr>
        <w:t>```{r}</w:t>
      </w:r>
    </w:p>
    <w:p w14:paraId="27EA1F74" w14:textId="3B771246" w:rsidR="0048320E" w:rsidRDefault="002D4F87" w:rsidP="001159EF">
      <w:pPr>
        <w:pStyle w:val="Code"/>
      </w:pPr>
      <w:r w:rsidRPr="001159EF">
        <w:rPr>
          <w:rStyle w:val="InformationTok"/>
          <w:rFonts w:ascii="Courier" w:hAnsi="Courier"/>
          <w:b w:val="0"/>
          <w:color w:val="000000"/>
          <w:sz w:val="17"/>
          <w:shd w:val="clear" w:color="auto" w:fill="auto"/>
        </w:rPr>
        <w:t># Make table</w:t>
      </w:r>
      <w:r w:rsidR="00943430">
        <w:rPr>
          <w:rStyle w:val="InformationTok"/>
          <w:rFonts w:ascii="Courier" w:hAnsi="Courier"/>
          <w:b w:val="0"/>
          <w:color w:val="000000"/>
          <w:sz w:val="17"/>
          <w:shd w:val="clear" w:color="auto" w:fill="auto"/>
        </w:rPr>
        <w:t xml:space="preserve"> </w:t>
      </w:r>
      <w:r w:rsidR="00943430">
        <w:rPr>
          <w:rStyle w:val="CodeAnnotation"/>
        </w:rPr>
        <w:t>1</w:t>
      </w:r>
    </w:p>
    <w:p w14:paraId="42129B74" w14:textId="77777777" w:rsidR="0048320E" w:rsidRDefault="0048320E" w:rsidP="001159EF">
      <w:pPr>
        <w:pStyle w:val="Code"/>
      </w:pPr>
    </w:p>
    <w:p w14:paraId="30E9D42A"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covid_data %&gt;% </w:t>
      </w:r>
    </w:p>
    <w:p w14:paraId="79AD8325"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filter(state %in% c("Alabama",</w:t>
      </w:r>
    </w:p>
    <w:p w14:paraId="0FB39A12"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"Alaska",</w:t>
      </w:r>
    </w:p>
    <w:p w14:paraId="0CBE74C6"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"Arizona",</w:t>
      </w:r>
    </w:p>
    <w:p w14:paraId="6D29BA0E"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"Arkansas")) %&gt;% </w:t>
      </w:r>
    </w:p>
    <w:p w14:paraId="738DBF23"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slice_max(order_by = date,</w:t>
      </w:r>
    </w:p>
    <w:p w14:paraId="0569DC1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n = 1) %&gt;% </w:t>
      </w:r>
    </w:p>
    <w:p w14:paraId="7A8C249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select(state, deaths_avg_per_100k) %&gt;% </w:t>
      </w:r>
    </w:p>
    <w:p w14:paraId="63EED8F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arrange(state) %&gt;% </w:t>
      </w:r>
    </w:p>
    <w:p w14:paraId="77E2998F"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set_names("State", "Death rate") %&gt;% </w:t>
      </w:r>
    </w:p>
    <w:p w14:paraId="2521086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gt() %&gt;% </w:t>
      </w:r>
    </w:p>
    <w:p w14:paraId="3C97017E"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tab_style(</w:t>
      </w:r>
    </w:p>
    <w:p w14:paraId="788C12C6"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style = cell_text(weight = "bold"),</w:t>
      </w:r>
    </w:p>
    <w:p w14:paraId="4AAF5B7F"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locations = cells_column_labels()</w:t>
      </w:r>
    </w:p>
    <w:p w14:paraId="31AB45BE"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w:t>
      </w:r>
    </w:p>
    <w:p w14:paraId="0465ADE3" w14:textId="77777777" w:rsidR="0048320E" w:rsidRDefault="002D4F87" w:rsidP="001159EF">
      <w:pPr>
        <w:pStyle w:val="Code"/>
      </w:pPr>
      <w:r w:rsidRPr="001159EF">
        <w:rPr>
          <w:rStyle w:val="InformationTok"/>
          <w:rFonts w:ascii="Courier" w:hAnsi="Courier"/>
          <w:b w:val="0"/>
          <w:color w:val="000000"/>
          <w:sz w:val="17"/>
          <w:shd w:val="clear" w:color="auto" w:fill="auto"/>
        </w:rPr>
        <w:t>```</w:t>
      </w:r>
    </w:p>
    <w:p w14:paraId="03BB89E3" w14:textId="77777777" w:rsidR="0048320E" w:rsidRDefault="0048320E" w:rsidP="001159EF">
      <w:pPr>
        <w:pStyle w:val="Code"/>
      </w:pPr>
    </w:p>
    <w:p w14:paraId="053B09C4" w14:textId="77777777" w:rsidR="0048320E" w:rsidRDefault="002D4F87" w:rsidP="001159EF">
      <w:pPr>
        <w:pStyle w:val="Code"/>
      </w:pPr>
      <w:r w:rsidRPr="001159EF">
        <w:rPr>
          <w:rStyle w:val="NormalTok"/>
          <w:rFonts w:ascii="Courier" w:hAnsi="Courier"/>
          <w:i w:val="0"/>
          <w:sz w:val="17"/>
          <w:shd w:val="clear" w:color="auto" w:fill="auto"/>
        </w:rPr>
        <w:t>We can see this same death rate data for all states on a map.</w:t>
      </w:r>
    </w:p>
    <w:p w14:paraId="22E63FAF" w14:textId="77777777" w:rsidR="0048320E" w:rsidRDefault="0048320E" w:rsidP="001159EF">
      <w:pPr>
        <w:pStyle w:val="Code"/>
      </w:pPr>
    </w:p>
    <w:p w14:paraId="250CE47D" w14:textId="77777777" w:rsidR="0048320E" w:rsidRDefault="002D4F87" w:rsidP="001159EF">
      <w:pPr>
        <w:pStyle w:val="Code"/>
      </w:pPr>
      <w:r w:rsidRPr="001159EF">
        <w:rPr>
          <w:rStyle w:val="InformationTok"/>
          <w:rFonts w:ascii="Courier" w:hAnsi="Courier"/>
          <w:b w:val="0"/>
          <w:color w:val="000000"/>
          <w:sz w:val="17"/>
          <w:shd w:val="clear" w:color="auto" w:fill="auto"/>
        </w:rPr>
        <w:t>```{r}</w:t>
      </w:r>
    </w:p>
    <w:p w14:paraId="5BD8DCAA" w14:textId="6D6306D8" w:rsidR="0048320E" w:rsidRDefault="002D4F87" w:rsidP="001159EF">
      <w:pPr>
        <w:pStyle w:val="Code"/>
      </w:pPr>
      <w:r w:rsidRPr="001159EF">
        <w:rPr>
          <w:rStyle w:val="InformationTok"/>
          <w:rFonts w:ascii="Courier" w:hAnsi="Courier"/>
          <w:b w:val="0"/>
          <w:color w:val="000000"/>
          <w:sz w:val="17"/>
          <w:shd w:val="clear" w:color="auto" w:fill="auto"/>
        </w:rPr>
        <w:t># Make map</w:t>
      </w:r>
      <w:r w:rsidR="00943430">
        <w:rPr>
          <w:rStyle w:val="InformationTok"/>
          <w:rFonts w:ascii="Courier" w:hAnsi="Courier"/>
          <w:b w:val="0"/>
          <w:color w:val="000000"/>
          <w:sz w:val="17"/>
          <w:shd w:val="clear" w:color="auto" w:fill="auto"/>
        </w:rPr>
        <w:t xml:space="preserve"> </w:t>
      </w:r>
      <w:r w:rsidR="00943430" w:rsidRPr="00112158">
        <w:rPr>
          <w:rStyle w:val="CodeAnnotation"/>
        </w:rPr>
        <w:t>2</w:t>
      </w:r>
    </w:p>
    <w:p w14:paraId="056B92BD" w14:textId="77777777" w:rsidR="0048320E" w:rsidRDefault="0048320E" w:rsidP="001159EF">
      <w:pPr>
        <w:pStyle w:val="Code"/>
      </w:pPr>
    </w:p>
    <w:p w14:paraId="2AAC99E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most_recent &lt;- us_states %&gt;% </w:t>
      </w:r>
    </w:p>
    <w:p w14:paraId="37168E6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left_join(covid_data, by = "state") %&gt;% </w:t>
      </w:r>
    </w:p>
    <w:p w14:paraId="1DBCAAB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slice_max(order_by = date,</w:t>
      </w:r>
    </w:p>
    <w:p w14:paraId="00991370"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n = 1) </w:t>
      </w:r>
    </w:p>
    <w:p w14:paraId="7B2EED89" w14:textId="77777777" w:rsidR="0048320E" w:rsidRDefault="0048320E" w:rsidP="001159EF">
      <w:pPr>
        <w:pStyle w:val="Code"/>
      </w:pPr>
    </w:p>
    <w:p w14:paraId="1DB02F89"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most_recent %&gt;% </w:t>
      </w:r>
    </w:p>
    <w:p w14:paraId="5B59915F"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ggplot(aes(fill = deaths_avg_per_100k)) +</w:t>
      </w:r>
    </w:p>
    <w:p w14:paraId="041BE846"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geom_sf() +</w:t>
      </w:r>
    </w:p>
    <w:p w14:paraId="4EE1D9F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scale_fill_viridis_c(option = "rocket") +</w:t>
      </w:r>
    </w:p>
    <w:p w14:paraId="0D75B547"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labs(fill = "Deaths per\n100,000 people") +</w:t>
      </w:r>
    </w:p>
    <w:p w14:paraId="6D81F57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theme_void()</w:t>
      </w:r>
    </w:p>
    <w:p w14:paraId="5B8CBE88" w14:textId="77777777" w:rsidR="0048320E" w:rsidRDefault="002D4F87" w:rsidP="001159EF">
      <w:pPr>
        <w:pStyle w:val="Code"/>
      </w:pPr>
      <w:r w:rsidRPr="001159EF">
        <w:rPr>
          <w:rStyle w:val="InformationTok"/>
          <w:rFonts w:ascii="Courier" w:hAnsi="Courier"/>
          <w:b w:val="0"/>
          <w:color w:val="000000"/>
          <w:sz w:val="17"/>
          <w:shd w:val="clear" w:color="auto" w:fill="auto"/>
        </w:rPr>
        <w:t>```</w:t>
      </w:r>
    </w:p>
    <w:p w14:paraId="74D68FD6" w14:textId="77777777" w:rsidR="0048320E" w:rsidRDefault="0048320E" w:rsidP="001159EF">
      <w:pPr>
        <w:pStyle w:val="Code"/>
      </w:pPr>
    </w:p>
    <w:p w14:paraId="7C6254CC" w14:textId="77777777" w:rsidR="0048320E" w:rsidRDefault="002D4F87" w:rsidP="001159EF">
      <w:pPr>
        <w:pStyle w:val="Code"/>
      </w:pPr>
      <w:r w:rsidRPr="001159EF">
        <w:rPr>
          <w:rStyle w:val="FunctionTok"/>
          <w:rFonts w:ascii="Courier" w:hAnsi="Courier"/>
          <w:i w:val="0"/>
          <w:sz w:val="17"/>
          <w:shd w:val="clear" w:color="auto" w:fill="auto"/>
        </w:rPr>
        <w:t># COVID Death Rates Over Time</w:t>
      </w:r>
    </w:p>
    <w:p w14:paraId="5F85E4BC" w14:textId="77777777" w:rsidR="0048320E" w:rsidRDefault="0048320E" w:rsidP="001159EF">
      <w:pPr>
        <w:pStyle w:val="Code"/>
      </w:pPr>
    </w:p>
    <w:p w14:paraId="08ACBBB9" w14:textId="77777777" w:rsidR="0048320E" w:rsidRDefault="002D4F87" w:rsidP="001159EF">
      <w:pPr>
        <w:pStyle w:val="Code"/>
      </w:pPr>
      <w:r w:rsidRPr="001159EF">
        <w:rPr>
          <w:rStyle w:val="NormalTok"/>
          <w:rFonts w:ascii="Courier" w:hAnsi="Courier"/>
          <w:i w:val="0"/>
          <w:sz w:val="17"/>
          <w:shd w:val="clear" w:color="auto" w:fill="auto"/>
        </w:rPr>
        <w:t xml:space="preserve">The following chart shows COVID death rates from the start of COVID in early 2020 until </w:t>
      </w:r>
      <w:r w:rsidRPr="001159EF">
        <w:rPr>
          <w:rStyle w:val="InformationTok"/>
          <w:rFonts w:ascii="Courier" w:hAnsi="Courier"/>
          <w:b w:val="0"/>
          <w:color w:val="000000"/>
          <w:sz w:val="17"/>
          <w:shd w:val="clear" w:color="auto" w:fill="auto"/>
        </w:rPr>
        <w:t>`r most_recent_day`</w:t>
      </w:r>
      <w:r w:rsidRPr="001159EF">
        <w:rPr>
          <w:rStyle w:val="NormalTok"/>
          <w:rFonts w:ascii="Courier" w:hAnsi="Courier"/>
          <w:i w:val="0"/>
          <w:sz w:val="17"/>
          <w:shd w:val="clear" w:color="auto" w:fill="auto"/>
        </w:rPr>
        <w:t>.</w:t>
      </w:r>
    </w:p>
    <w:p w14:paraId="52CB82E9" w14:textId="77777777" w:rsidR="0048320E" w:rsidRDefault="0048320E" w:rsidP="001159EF">
      <w:pPr>
        <w:pStyle w:val="Code"/>
      </w:pPr>
    </w:p>
    <w:p w14:paraId="5265C06F" w14:textId="77777777" w:rsidR="0048320E" w:rsidRDefault="002D4F87" w:rsidP="001159EF">
      <w:pPr>
        <w:pStyle w:val="Code"/>
      </w:pPr>
      <w:r w:rsidRPr="001159EF">
        <w:rPr>
          <w:rStyle w:val="InformationTok"/>
          <w:rFonts w:ascii="Courier" w:hAnsi="Courier"/>
          <w:b w:val="0"/>
          <w:color w:val="000000"/>
          <w:sz w:val="17"/>
          <w:shd w:val="clear" w:color="auto" w:fill="auto"/>
        </w:rPr>
        <w:t>```{r}</w:t>
      </w:r>
    </w:p>
    <w:p w14:paraId="6495D748" w14:textId="67D6818D" w:rsidR="0048320E" w:rsidRDefault="002D4F87" w:rsidP="001159EF">
      <w:pPr>
        <w:pStyle w:val="Code"/>
      </w:pPr>
      <w:r w:rsidRPr="001159EF">
        <w:rPr>
          <w:rStyle w:val="InformationTok"/>
          <w:rFonts w:ascii="Courier" w:hAnsi="Courier"/>
          <w:b w:val="0"/>
          <w:color w:val="000000"/>
          <w:sz w:val="17"/>
          <w:shd w:val="clear" w:color="auto" w:fill="auto"/>
        </w:rPr>
        <w:t># Make chart</w:t>
      </w:r>
      <w:r w:rsidR="00943430">
        <w:rPr>
          <w:rStyle w:val="InformationTok"/>
          <w:rFonts w:ascii="Courier" w:hAnsi="Courier"/>
          <w:b w:val="0"/>
          <w:color w:val="000000"/>
          <w:sz w:val="17"/>
          <w:shd w:val="clear" w:color="auto" w:fill="auto"/>
        </w:rPr>
        <w:t xml:space="preserve"> </w:t>
      </w:r>
      <w:r w:rsidR="00943430">
        <w:rPr>
          <w:rStyle w:val="CodeAnnotation"/>
        </w:rPr>
        <w:t>3</w:t>
      </w:r>
    </w:p>
    <w:p w14:paraId="7C9A71E9" w14:textId="77777777" w:rsidR="0048320E" w:rsidRDefault="0048320E" w:rsidP="001159EF">
      <w:pPr>
        <w:pStyle w:val="Code"/>
      </w:pPr>
    </w:p>
    <w:p w14:paraId="40FB7D46"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covid_data %&gt;% </w:t>
      </w:r>
    </w:p>
    <w:p w14:paraId="5BDE1863"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filter(state %in% c("Alabama",</w:t>
      </w:r>
    </w:p>
    <w:p w14:paraId="1138FC6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"Alaska",</w:t>
      </w:r>
    </w:p>
    <w:p w14:paraId="52C0E113"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"Arizona",</w:t>
      </w:r>
    </w:p>
    <w:p w14:paraId="03CDD294"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"Arkansas")) %&gt;% </w:t>
      </w:r>
    </w:p>
    <w:p w14:paraId="415BCBC0"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ggplot(aes(x = date,</w:t>
      </w:r>
    </w:p>
    <w:p w14:paraId="304C69D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y = deaths_avg_per_100k,</w:t>
      </w:r>
    </w:p>
    <w:p w14:paraId="70CC1160"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group = state,</w:t>
      </w:r>
    </w:p>
    <w:p w14:paraId="6C1F2526"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fill = deaths_avg_per_100k)) +</w:t>
      </w:r>
    </w:p>
    <w:p w14:paraId="32C70F8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geom_col() +</w:t>
      </w:r>
    </w:p>
    <w:p w14:paraId="7B346CAA"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scale_fill_viridis_c(option = "rocket") +</w:t>
      </w:r>
    </w:p>
    <w:p w14:paraId="3142F8E9"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theme_minimal() +</w:t>
      </w:r>
    </w:p>
    <w:p w14:paraId="36391582"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labs(title = "Deaths per 100,000 people over time") +</w:t>
      </w:r>
    </w:p>
    <w:p w14:paraId="2418035A"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theme(legend.position = "none",</w:t>
      </w:r>
    </w:p>
    <w:p w14:paraId="260A262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plot.title.position = "plot",</w:t>
      </w:r>
    </w:p>
    <w:p w14:paraId="09C9162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plot.title = element_text(face = "bold"),</w:t>
      </w:r>
    </w:p>
    <w:p w14:paraId="5E686E42"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panel.grid.minor = element_blank(),</w:t>
      </w:r>
    </w:p>
    <w:p w14:paraId="21715668"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axis.title = element_blank()) +</w:t>
      </w:r>
    </w:p>
    <w:p w14:paraId="44B2A6D7"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facet_wrap(~state,</w:t>
      </w:r>
    </w:p>
    <w:p w14:paraId="59BD7A86"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nrow = 2)</w:t>
      </w:r>
    </w:p>
    <w:p w14:paraId="4F94AB41" w14:textId="14B75ED3" w:rsidR="002D4F87" w:rsidRPr="001159EF" w:rsidRDefault="002D4F87" w:rsidP="001159EF">
      <w:pPr>
        <w:pStyle w:val="Code"/>
      </w:pPr>
      <w:r w:rsidRPr="001159EF">
        <w:rPr>
          <w:rStyle w:val="InformationTok"/>
          <w:rFonts w:ascii="Courier" w:hAnsi="Courier"/>
          <w:b w:val="0"/>
          <w:color w:val="000000"/>
          <w:sz w:val="17"/>
          <w:shd w:val="clear" w:color="auto" w:fill="auto"/>
        </w:rPr>
        <w:t>```</w:t>
      </w:r>
    </w:p>
    <w:p w14:paraId="157AB1CF" w14:textId="3D9C924E" w:rsidR="002D4F87" w:rsidRDefault="002D4F87" w:rsidP="00A601C9">
      <w:pPr>
        <w:pStyle w:val="Body"/>
      </w:pPr>
      <w:r>
        <w:t xml:space="preserve">We can see what this website looks like in </w:t>
      </w:r>
      <w:r w:rsidR="001159EF">
        <w:t xml:space="preserve">Figure </w:t>
      </w:r>
      <w:r>
        <w:t>9</w:t>
      </w:r>
      <w:r w:rsidR="001159EF">
        <w:t>-</w:t>
      </w:r>
      <w:r>
        <w:t>9 below.</w:t>
      </w:r>
    </w:p>
    <w:p w14:paraId="1F0419D5" w14:textId="2BE2820F" w:rsidR="002D4F87" w:rsidRDefault="002D4F87" w:rsidP="00A42FAE">
      <w:pPr>
        <w:pStyle w:val="GraphicSlug"/>
      </w:pPr>
      <w:r>
        <w:t>[</w:t>
      </w:r>
      <w:r w:rsidR="00C5544E">
        <w:t>F09</w:t>
      </w:r>
      <w:r>
        <w:t>009.png]</w:t>
      </w:r>
    </w:p>
    <w:p w14:paraId="7B5FCCBA" w14:textId="77777777" w:rsidR="002D4F87" w:rsidRDefault="002D4F87" w:rsidP="002D4F87">
      <w:pPr>
        <w:pStyle w:val="CaptionedFigure"/>
      </w:pPr>
      <w:r>
        <w:rPr>
          <w:noProof/>
        </w:rPr>
        <w:lastRenderedPageBreak/>
        <w:drawing>
          <wp:inline distT="0" distB="0" distL="0" distR="0" wp14:anchorId="41F4ACDF" wp14:editId="6298B41C">
            <wp:extent cx="5334000" cy="8888265"/>
            <wp:effectExtent l="0" t="0" r="0" b="0"/>
            <wp:docPr id="419" name="Picture"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420" name="Picture" descr="../../assets/covid-website-static-page.png"/>
                    <pic:cNvPicPr>
                      <a:picLocks noChangeAspect="1" noChangeArrowheads="1"/>
                    </pic:cNvPicPr>
                  </pic:nvPicPr>
                  <pic:blipFill>
                    <a:blip r:embed="rId14"/>
                    <a:stretch>
                      <a:fillRect/>
                    </a:stretch>
                  </pic:blipFill>
                  <pic:spPr bwMode="auto">
                    <a:xfrm>
                      <a:off x="0" y="0"/>
                      <a:ext cx="5334000" cy="8888265"/>
                    </a:xfrm>
                    <a:prstGeom prst="rect">
                      <a:avLst/>
                    </a:prstGeom>
                    <a:noFill/>
                    <a:ln w="9525">
                      <a:noFill/>
                      <a:headEnd/>
                      <a:tailEnd/>
                    </a:ln>
                  </pic:spPr>
                </pic:pic>
              </a:graphicData>
            </a:graphic>
          </wp:inline>
        </w:drawing>
      </w:r>
    </w:p>
    <w:p w14:paraId="253DFF4C" w14:textId="28F9319E" w:rsidR="002D4F87" w:rsidRDefault="002D4F87" w:rsidP="00121BAD">
      <w:pPr>
        <w:pStyle w:val="CaptionLine"/>
      </w:pPr>
      <w:r>
        <w:lastRenderedPageBreak/>
        <w:t>The COVID website with a table, map, and chart</w:t>
      </w:r>
    </w:p>
    <w:p w14:paraId="5677C6AC" w14:textId="77777777" w:rsidR="002D4F87" w:rsidRDefault="002D4F87" w:rsidP="00501B23">
      <w:pPr>
        <w:pStyle w:val="HeadA"/>
      </w:pPr>
      <w:bookmarkStart w:id="7" w:name="using-different-layouts"/>
      <w:bookmarkEnd w:id="6"/>
      <w:r>
        <w:t>Using Different Layouts</w:t>
      </w:r>
    </w:p>
    <w:p w14:paraId="4C0D99F0" w14:textId="77777777" w:rsidR="002D4F87" w:rsidRDefault="002D4F87" w:rsidP="00A601C9">
      <w:pPr>
        <w:pStyle w:val="Body"/>
      </w:pPr>
      <w:r>
        <w:t xml:space="preserve">One nice feature of </w:t>
      </w:r>
      <w:r w:rsidRPr="00A42FAE">
        <w:rPr>
          <w:rStyle w:val="Literal"/>
          <w:rFonts w:eastAsiaTheme="minorHAnsi"/>
        </w:rPr>
        <w:t>distill</w:t>
      </w:r>
      <w:r>
        <w:t xml:space="preserve"> is the ability to make the output of certain code chunks larger. To show how this works, let’s focus on our map. Because many states are quite small, especially in the northeast, it’s a bit challenging to see them. If we could make the entire map bigger, that would be helpful.</w:t>
      </w:r>
    </w:p>
    <w:p w14:paraId="40D763C7" w14:textId="77777777" w:rsidR="002D4F87" w:rsidRDefault="002D4F87" w:rsidP="00A601C9">
      <w:pPr>
        <w:pStyle w:val="Body"/>
      </w:pPr>
      <w:r>
        <w:t xml:space="preserve">The </w:t>
      </w:r>
      <w:r w:rsidRPr="00A42FAE">
        <w:rPr>
          <w:rStyle w:val="Literal"/>
          <w:rFonts w:eastAsiaTheme="minorHAnsi"/>
        </w:rPr>
        <w:t>distill</w:t>
      </w:r>
      <w:r>
        <w:t xml:space="preserve"> package has four layouts that you can apply to a code chunk to make its output wider: </w:t>
      </w:r>
      <w:r w:rsidRPr="00A42FAE">
        <w:rPr>
          <w:rStyle w:val="Literal"/>
          <w:rFonts w:eastAsiaTheme="minorHAnsi"/>
        </w:rPr>
        <w:t>l-body-outset</w:t>
      </w:r>
      <w:r>
        <w:t xml:space="preserve"> (a bit wider than default), </w:t>
      </w:r>
      <w:r w:rsidRPr="00A42FAE">
        <w:rPr>
          <w:rStyle w:val="Literal"/>
          <w:rFonts w:eastAsiaTheme="minorHAnsi"/>
        </w:rPr>
        <w:t>l-page</w:t>
      </w:r>
      <w:r>
        <w:t xml:space="preserve"> (wider still), </w:t>
      </w:r>
      <w:r w:rsidRPr="00A42FAE">
        <w:rPr>
          <w:rStyle w:val="Literal"/>
          <w:rFonts w:eastAsiaTheme="minorHAnsi"/>
        </w:rPr>
        <w:t>l-screen</w:t>
      </w:r>
      <w:r>
        <w:t xml:space="preserve"> (full screen), and </w:t>
      </w:r>
      <w:r w:rsidRPr="00A42FAE">
        <w:rPr>
          <w:rStyle w:val="Literal"/>
          <w:rFonts w:eastAsiaTheme="minorHAnsi"/>
        </w:rPr>
        <w:t>l-screen-inset</w:t>
      </w:r>
      <w:r>
        <w:t xml:space="preserve"> (full screen with a bit of a buffer). Let’s apply </w:t>
      </w:r>
      <w:r w:rsidRPr="00A42FAE">
        <w:rPr>
          <w:rStyle w:val="Literal"/>
          <w:rFonts w:eastAsiaTheme="minorHAnsi"/>
        </w:rPr>
        <w:t>l-screen-inset</w:t>
      </w:r>
      <w:r>
        <w:t xml:space="preserve"> to the map code chunk as follows:</w:t>
      </w:r>
    </w:p>
    <w:p w14:paraId="3BB47849" w14:textId="77777777" w:rsidR="0048320E" w:rsidRDefault="002D4F87" w:rsidP="001159EF">
      <w:pPr>
        <w:pStyle w:val="Code"/>
      </w:pPr>
      <w:r w:rsidRPr="001159EF">
        <w:rPr>
          <w:rStyle w:val="InformationTok"/>
          <w:rFonts w:ascii="Courier" w:hAnsi="Courier"/>
          <w:b w:val="0"/>
          <w:color w:val="000000"/>
          <w:sz w:val="17"/>
          <w:shd w:val="clear" w:color="auto" w:fill="auto"/>
        </w:rPr>
        <w:t>```{r layout = "l-screen-inset"}</w:t>
      </w:r>
    </w:p>
    <w:p w14:paraId="20139473" w14:textId="77777777" w:rsidR="0048320E" w:rsidRDefault="002D4F87" w:rsidP="001159EF">
      <w:pPr>
        <w:pStyle w:val="Code"/>
      </w:pPr>
      <w:r w:rsidRPr="001159EF">
        <w:rPr>
          <w:rStyle w:val="InformationTok"/>
          <w:rFonts w:ascii="Courier" w:hAnsi="Courier"/>
          <w:b w:val="0"/>
          <w:color w:val="000000"/>
          <w:sz w:val="17"/>
          <w:shd w:val="clear" w:color="auto" w:fill="auto"/>
        </w:rPr>
        <w:t># Make map</w:t>
      </w:r>
    </w:p>
    <w:p w14:paraId="78AB9868" w14:textId="77777777" w:rsidR="0048320E" w:rsidRDefault="0048320E" w:rsidP="001159EF">
      <w:pPr>
        <w:pStyle w:val="Code"/>
      </w:pPr>
    </w:p>
    <w:p w14:paraId="09A4E2B6"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most_recent &lt;- us_states %&gt;% </w:t>
      </w:r>
    </w:p>
    <w:p w14:paraId="55640391"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left_join(covid_data, by = "state") %&gt;% </w:t>
      </w:r>
    </w:p>
    <w:p w14:paraId="3A0EF9FA"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slice_max(order_by = date,</w:t>
      </w:r>
    </w:p>
    <w:p w14:paraId="5C31D51A"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n = 1) </w:t>
      </w:r>
    </w:p>
    <w:p w14:paraId="095AAEFB" w14:textId="77777777" w:rsidR="0048320E" w:rsidRDefault="0048320E" w:rsidP="001159EF">
      <w:pPr>
        <w:pStyle w:val="Code"/>
      </w:pPr>
    </w:p>
    <w:p w14:paraId="1390B511"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most_recent %&gt;% </w:t>
      </w:r>
    </w:p>
    <w:p w14:paraId="70B053AE"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ggplot(aes(fill = deaths_avg_per_100k)) +</w:t>
      </w:r>
    </w:p>
    <w:p w14:paraId="5A8AFE3C"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geom_sf() +</w:t>
      </w:r>
    </w:p>
    <w:p w14:paraId="69940621"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scale_fill_viridis_c(option = "rocket") +</w:t>
      </w:r>
    </w:p>
    <w:p w14:paraId="41E3ECB5"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labs(fill = "Deaths per\n100,000 people") +</w:t>
      </w:r>
    </w:p>
    <w:p w14:paraId="7AF22F5B" w14:textId="77777777" w:rsidR="0048320E" w:rsidRDefault="002D4F87" w:rsidP="001159EF">
      <w:pPr>
        <w:pStyle w:val="Code"/>
      </w:pPr>
      <w:r w:rsidRPr="001159EF">
        <w:rPr>
          <w:rStyle w:val="InformationTok"/>
          <w:rFonts w:ascii="Courier" w:hAnsi="Courier"/>
          <w:b w:val="0"/>
          <w:color w:val="000000"/>
          <w:sz w:val="17"/>
          <w:shd w:val="clear" w:color="auto" w:fill="auto"/>
        </w:rPr>
        <w:t xml:space="preserve">  theme_void()</w:t>
      </w:r>
    </w:p>
    <w:p w14:paraId="221BB019" w14:textId="5FFCA927" w:rsidR="002D4F87" w:rsidRPr="001159EF" w:rsidRDefault="002D4F87" w:rsidP="001159EF">
      <w:pPr>
        <w:pStyle w:val="Code"/>
      </w:pPr>
      <w:r w:rsidRPr="001159EF">
        <w:rPr>
          <w:rStyle w:val="InformationTok"/>
          <w:rFonts w:ascii="Courier" w:hAnsi="Courier"/>
          <w:b w:val="0"/>
          <w:color w:val="000000"/>
          <w:sz w:val="17"/>
          <w:shd w:val="clear" w:color="auto" w:fill="auto"/>
        </w:rPr>
        <w:t>```</w:t>
      </w:r>
    </w:p>
    <w:p w14:paraId="1B3F6AA7" w14:textId="3A9D3FB7" w:rsidR="002D4F87" w:rsidRDefault="002D4F87" w:rsidP="00A601C9">
      <w:pPr>
        <w:pStyle w:val="Body"/>
      </w:pPr>
      <w:r>
        <w:t xml:space="preserve">Doing this makes our map wider (and taller), and, as a result, much easier to read. You can see what the entire page looks like in </w:t>
      </w:r>
      <w:r w:rsidR="00790D61">
        <w:t>Figure 9-</w:t>
      </w:r>
      <w:r>
        <w:t>10 below.</w:t>
      </w:r>
    </w:p>
    <w:p w14:paraId="6AEB4BA7" w14:textId="54F78AC9" w:rsidR="002D4F87" w:rsidRDefault="002D4F87" w:rsidP="00A42FAE">
      <w:pPr>
        <w:pStyle w:val="GraphicSlug"/>
      </w:pPr>
      <w:r>
        <w:t>[</w:t>
      </w:r>
      <w:r w:rsidR="00C5544E">
        <w:t>F09</w:t>
      </w:r>
      <w:r>
        <w:t>010.png]</w:t>
      </w:r>
    </w:p>
    <w:p w14:paraId="5FC22E57" w14:textId="77777777" w:rsidR="002D4F87" w:rsidRDefault="002D4F87" w:rsidP="002D4F87">
      <w:pPr>
        <w:pStyle w:val="CaptionedFigure"/>
      </w:pPr>
      <w:r>
        <w:rPr>
          <w:noProof/>
        </w:rPr>
        <w:lastRenderedPageBreak/>
        <w:drawing>
          <wp:inline distT="0" distB="0" distL="0" distR="0" wp14:anchorId="174292DB" wp14:editId="7008989F">
            <wp:extent cx="5334000" cy="10116386"/>
            <wp:effectExtent l="0" t="0" r="0" b="0"/>
            <wp:docPr id="423" name="Picture" descr="Figure 9.10: The COVID website with the map made larger"/>
            <wp:cNvGraphicFramePr/>
            <a:graphic xmlns:a="http://schemas.openxmlformats.org/drawingml/2006/main">
              <a:graphicData uri="http://schemas.openxmlformats.org/drawingml/2006/picture">
                <pic:pic xmlns:pic="http://schemas.openxmlformats.org/drawingml/2006/picture">
                  <pic:nvPicPr>
                    <pic:cNvPr id="424" name="Picture" descr="../../assets/covid-website-static-page-wide-map.png"/>
                    <pic:cNvPicPr>
                      <a:picLocks noChangeAspect="1" noChangeArrowheads="1"/>
                    </pic:cNvPicPr>
                  </pic:nvPicPr>
                  <pic:blipFill>
                    <a:blip r:embed="rId15"/>
                    <a:stretch>
                      <a:fillRect/>
                    </a:stretch>
                  </pic:blipFill>
                  <pic:spPr bwMode="auto">
                    <a:xfrm>
                      <a:off x="0" y="0"/>
                      <a:ext cx="5334000" cy="10116386"/>
                    </a:xfrm>
                    <a:prstGeom prst="rect">
                      <a:avLst/>
                    </a:prstGeom>
                    <a:noFill/>
                    <a:ln w="9525">
                      <a:noFill/>
                      <a:headEnd/>
                      <a:tailEnd/>
                    </a:ln>
                  </pic:spPr>
                </pic:pic>
              </a:graphicData>
            </a:graphic>
          </wp:inline>
        </w:drawing>
      </w:r>
    </w:p>
    <w:p w14:paraId="3778B65E" w14:textId="6A311E5B" w:rsidR="002D4F87" w:rsidRDefault="002D4F87" w:rsidP="00121BAD">
      <w:pPr>
        <w:pStyle w:val="CaptionLine"/>
      </w:pPr>
      <w:r>
        <w:lastRenderedPageBreak/>
        <w:t>The COVID website with the map made larger</w:t>
      </w:r>
    </w:p>
    <w:p w14:paraId="2CF90A2B" w14:textId="77777777" w:rsidR="002D4F87" w:rsidRDefault="002D4F87" w:rsidP="00501B23">
      <w:pPr>
        <w:pStyle w:val="HeadA"/>
      </w:pPr>
      <w:bookmarkStart w:id="8" w:name="making-our-content-interactive"/>
      <w:bookmarkEnd w:id="7"/>
      <w:r>
        <w:t>Making Our Content Interactive</w:t>
      </w:r>
    </w:p>
    <w:p w14:paraId="6907DB2D" w14:textId="63CC962A" w:rsidR="002D4F87" w:rsidRDefault="002D4F87" w:rsidP="00A601C9">
      <w:pPr>
        <w:pStyle w:val="Body"/>
      </w:pPr>
      <w:r>
        <w:t xml:space="preserve">Up to this point, all of the content we’ve added to our website has been static. There is none of the interactivity common in websites. Since we’re developing a website, it makes sense to take advantage of the medium. Matt Herman uses interactive graphics and maps on his Westchester County COVID website. </w:t>
      </w:r>
      <w:r w:rsidR="00790D61">
        <w:t>Figure 9-</w:t>
      </w:r>
      <w:r>
        <w:t>11, for example, shows a simple tooltip that allows the user to see results for any single day.</w:t>
      </w:r>
    </w:p>
    <w:p w14:paraId="6D703918" w14:textId="7633E413" w:rsidR="002D4F87" w:rsidRDefault="002D4F87" w:rsidP="00A42FAE">
      <w:pPr>
        <w:pStyle w:val="GraphicSlug"/>
      </w:pPr>
      <w:r>
        <w:t>[</w:t>
      </w:r>
      <w:r w:rsidR="00C5544E">
        <w:t>F09</w:t>
      </w:r>
      <w:r>
        <w:t>011.png]</w:t>
      </w:r>
    </w:p>
    <w:p w14:paraId="054B2F34" w14:textId="77777777" w:rsidR="002D4F87" w:rsidRDefault="002D4F87" w:rsidP="002D4F87">
      <w:pPr>
        <w:pStyle w:val="CaptionedFigure"/>
      </w:pPr>
      <w:r>
        <w:rPr>
          <w:noProof/>
        </w:rPr>
        <w:drawing>
          <wp:inline distT="0" distB="0" distL="0" distR="0" wp14:anchorId="14D40D64" wp14:editId="26127219">
            <wp:extent cx="5334000" cy="2366855"/>
            <wp:effectExtent l="0" t="0" r="0" b="0"/>
            <wp:docPr id="427" name="Picture"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428" name="Picture" descr="../../assets/westchester-website-tooltip.png"/>
                    <pic:cNvPicPr>
                      <a:picLocks noChangeAspect="1" noChangeArrowheads="1"/>
                    </pic:cNvPicPr>
                  </pic:nvPicPr>
                  <pic:blipFill>
                    <a:blip r:embed="rId16"/>
                    <a:stretch>
                      <a:fillRect/>
                    </a:stretch>
                  </pic:blipFill>
                  <pic:spPr bwMode="auto">
                    <a:xfrm>
                      <a:off x="0" y="0"/>
                      <a:ext cx="5334000" cy="2366855"/>
                    </a:xfrm>
                    <a:prstGeom prst="rect">
                      <a:avLst/>
                    </a:prstGeom>
                    <a:noFill/>
                    <a:ln w="9525">
                      <a:noFill/>
                      <a:headEnd/>
                      <a:tailEnd/>
                    </a:ln>
                  </pic:spPr>
                </pic:pic>
              </a:graphicData>
            </a:graphic>
          </wp:inline>
        </w:drawing>
      </w:r>
    </w:p>
    <w:p w14:paraId="305E9D82" w14:textId="796675DA" w:rsidR="002D4F87" w:rsidRDefault="002D4F87" w:rsidP="00121BAD">
      <w:pPr>
        <w:pStyle w:val="CaptionLine"/>
      </w:pPr>
      <w:r>
        <w:t>Interactive tooltips showing new cases by day</w:t>
      </w:r>
    </w:p>
    <w:p w14:paraId="38CD3FDF" w14:textId="48398F2E" w:rsidR="002D4F87" w:rsidRDefault="002D4F87" w:rsidP="00A601C9">
      <w:pPr>
        <w:pStyle w:val="Body"/>
      </w:pPr>
      <w:r>
        <w:t xml:space="preserve">Herman also makes interactive tables with the </w:t>
      </w:r>
      <w:r w:rsidRPr="00A42FAE">
        <w:rPr>
          <w:rStyle w:val="Literal"/>
          <w:rFonts w:eastAsiaTheme="minorHAnsi"/>
        </w:rPr>
        <w:t>DT</w:t>
      </w:r>
      <w:r>
        <w:t xml:space="preserve"> package, allowing the user to scroll through the data and sort by any of the variables in it by clicking on its name. The table can be seen in Figure </w:t>
      </w:r>
      <w:r w:rsidR="001572B1">
        <w:t>9-12</w:t>
      </w:r>
      <w:r>
        <w:t>.</w:t>
      </w:r>
    </w:p>
    <w:p w14:paraId="351817F8" w14:textId="013517ED" w:rsidR="002D4F87" w:rsidRDefault="002D4F87" w:rsidP="00A42FAE">
      <w:pPr>
        <w:pStyle w:val="GraphicSlug"/>
      </w:pPr>
      <w:r>
        <w:t>[</w:t>
      </w:r>
      <w:r w:rsidR="00C5544E">
        <w:t>F09</w:t>
      </w:r>
      <w:r>
        <w:t>012.png]</w:t>
      </w:r>
    </w:p>
    <w:p w14:paraId="785C4348" w14:textId="77777777" w:rsidR="002D4F87" w:rsidRDefault="002D4F87" w:rsidP="002D4F87">
      <w:pPr>
        <w:pStyle w:val="CaptionedFigure"/>
      </w:pPr>
      <w:r>
        <w:rPr>
          <w:noProof/>
        </w:rPr>
        <w:drawing>
          <wp:inline distT="0" distB="0" distL="0" distR="0" wp14:anchorId="2CAFE879" wp14:editId="7376370E">
            <wp:extent cx="5334000" cy="1975142"/>
            <wp:effectExtent l="0" t="0" r="0" b="0"/>
            <wp:docPr id="430" name="Picture"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431" name="Picture" descr="../../assets/dt-table.png"/>
                    <pic:cNvPicPr>
                      <a:picLocks noChangeAspect="1" noChangeArrowheads="1"/>
                    </pic:cNvPicPr>
                  </pic:nvPicPr>
                  <pic:blipFill>
                    <a:blip r:embed="rId17"/>
                    <a:stretch>
                      <a:fillRect/>
                    </a:stretch>
                  </pic:blipFill>
                  <pic:spPr bwMode="auto">
                    <a:xfrm>
                      <a:off x="0" y="0"/>
                      <a:ext cx="5334000" cy="1975142"/>
                    </a:xfrm>
                    <a:prstGeom prst="rect">
                      <a:avLst/>
                    </a:prstGeom>
                    <a:noFill/>
                    <a:ln w="9525">
                      <a:noFill/>
                      <a:headEnd/>
                      <a:tailEnd/>
                    </a:ln>
                  </pic:spPr>
                </pic:pic>
              </a:graphicData>
            </a:graphic>
          </wp:inline>
        </w:drawing>
      </w:r>
    </w:p>
    <w:p w14:paraId="068E1839" w14:textId="6AC42281" w:rsidR="002D4F87" w:rsidRDefault="002D4F87" w:rsidP="00121BAD">
      <w:pPr>
        <w:pStyle w:val="CaptionLine"/>
      </w:pPr>
      <w:r>
        <w:t>An interactive table made with the DT package</w:t>
      </w:r>
    </w:p>
    <w:p w14:paraId="1443E7F3" w14:textId="77777777" w:rsidR="002D4F87" w:rsidRDefault="002D4F87" w:rsidP="00A601C9">
      <w:pPr>
        <w:pStyle w:val="Body"/>
      </w:pPr>
      <w:r>
        <w:t xml:space="preserve">Let’s add some interactivity to our national COVID website. We’ll begin by making our table interactive. Remember how we had to only include four states in order to keep our table from getting super long? With an interactive table, we can avoid this. The </w:t>
      </w:r>
      <w:r w:rsidRPr="00A42FAE">
        <w:rPr>
          <w:rStyle w:val="Literal"/>
          <w:rFonts w:eastAsiaTheme="minorHAnsi"/>
        </w:rPr>
        <w:t>reactable</w:t>
      </w:r>
      <w:r>
        <w:t xml:space="preserve"> package, like the </w:t>
      </w:r>
      <w:r w:rsidRPr="00A42FAE">
        <w:rPr>
          <w:rStyle w:val="Literal"/>
          <w:rFonts w:eastAsiaTheme="minorHAnsi"/>
        </w:rPr>
        <w:t>DT</w:t>
      </w:r>
      <w:r>
        <w:t xml:space="preserve"> package, is a great option for interactive tables. If we swap out the </w:t>
      </w:r>
      <w:r w:rsidRPr="00A42FAE">
        <w:rPr>
          <w:rStyle w:val="Literal"/>
          <w:rFonts w:eastAsiaTheme="minorHAnsi"/>
        </w:rPr>
        <w:t>gt</w:t>
      </w:r>
      <w:r>
        <w:t xml:space="preserve"> package code we </w:t>
      </w:r>
      <w:r>
        <w:lastRenderedPageBreak/>
        <w:t xml:space="preserve">used to make our static table with the </w:t>
      </w:r>
      <w:r w:rsidRPr="00A42FAE">
        <w:rPr>
          <w:rStyle w:val="Literal"/>
          <w:rFonts w:eastAsiaTheme="minorHAnsi"/>
        </w:rPr>
        <w:t>reactable()</w:t>
      </w:r>
      <w:r>
        <w:t xml:space="preserve"> function, we can show all states.</w:t>
      </w:r>
    </w:p>
    <w:p w14:paraId="4CC785FC" w14:textId="77777777" w:rsidR="0048320E" w:rsidRDefault="002D4F87" w:rsidP="00A42FAE">
      <w:pPr>
        <w:pStyle w:val="Code"/>
      </w:pPr>
      <w:r w:rsidRPr="00A42FAE">
        <w:rPr>
          <w:rStyle w:val="FunctionTok"/>
          <w:rFonts w:ascii="Courier" w:hAnsi="Courier"/>
          <w:i w:val="0"/>
          <w:sz w:val="17"/>
          <w:shd w:val="clear" w:color="auto" w:fill="auto"/>
        </w:rPr>
        <w:t>library</w:t>
      </w:r>
      <w:r w:rsidRPr="00A42FAE">
        <w:rPr>
          <w:rStyle w:val="NormalTok"/>
          <w:rFonts w:ascii="Courier" w:hAnsi="Courier"/>
          <w:i w:val="0"/>
          <w:sz w:val="17"/>
          <w:shd w:val="clear" w:color="auto" w:fill="auto"/>
        </w:rPr>
        <w:t>(reactable)</w:t>
      </w:r>
    </w:p>
    <w:p w14:paraId="50F2BA25" w14:textId="77777777" w:rsidR="0048320E" w:rsidRDefault="0048320E" w:rsidP="00A42FAE">
      <w:pPr>
        <w:pStyle w:val="Code"/>
      </w:pPr>
    </w:p>
    <w:p w14:paraId="342BB102" w14:textId="77777777" w:rsidR="0048320E" w:rsidRDefault="002D4F87" w:rsidP="00A42FAE">
      <w:pPr>
        <w:pStyle w:val="Code"/>
      </w:pPr>
      <w:r w:rsidRPr="00A42FAE">
        <w:rPr>
          <w:rStyle w:val="NormalTok"/>
          <w:rFonts w:ascii="Courier" w:hAnsi="Courier"/>
          <w:i w:val="0"/>
          <w:sz w:val="17"/>
          <w:shd w:val="clear" w:color="auto" w:fill="auto"/>
        </w:rPr>
        <w:t xml:space="preserve">covid_data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2A6B6922"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slice_max</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order_by =</w:t>
      </w:r>
      <w:r w:rsidRPr="00A42FAE">
        <w:rPr>
          <w:rStyle w:val="NormalTok"/>
          <w:rFonts w:ascii="Courier" w:hAnsi="Courier"/>
          <w:i w:val="0"/>
          <w:sz w:val="17"/>
          <w:shd w:val="clear" w:color="auto" w:fill="auto"/>
        </w:rPr>
        <w:t xml:space="preserve"> date,</w:t>
      </w:r>
    </w:p>
    <w:p w14:paraId="09828574"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n =</w:t>
      </w:r>
      <w:r w:rsidRPr="00A42FAE">
        <w:rPr>
          <w:rStyle w:val="NormalTok"/>
          <w:rFonts w:ascii="Courier" w:hAnsi="Courier"/>
          <w:i w:val="0"/>
          <w:sz w:val="17"/>
          <w:shd w:val="clear" w:color="auto" w:fill="auto"/>
        </w:rPr>
        <w:t xml:space="preserve"> </w:t>
      </w:r>
      <w:r w:rsidRPr="00A42FAE">
        <w:rPr>
          <w:rStyle w:val="DecValTok"/>
          <w:rFonts w:ascii="Courier" w:hAnsi="Courier"/>
          <w:i w:val="0"/>
          <w:color w:val="000000"/>
          <w:sz w:val="17"/>
          <w:shd w:val="clear" w:color="auto" w:fill="auto"/>
        </w:rPr>
        <w:t>1</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7D0EF3B8"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select</w:t>
      </w:r>
      <w:r w:rsidRPr="00A42FAE">
        <w:rPr>
          <w:rStyle w:val="NormalTok"/>
          <w:rFonts w:ascii="Courier" w:hAnsi="Courier"/>
          <w:i w:val="0"/>
          <w:sz w:val="17"/>
          <w:shd w:val="clear" w:color="auto" w:fill="auto"/>
        </w:rPr>
        <w:t xml:space="preserve">(state, deaths_avg_per_100k)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0565D44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arrange</w:t>
      </w:r>
      <w:r w:rsidRPr="00A42FAE">
        <w:rPr>
          <w:rStyle w:val="NormalTok"/>
          <w:rFonts w:ascii="Courier" w:hAnsi="Courier"/>
          <w:i w:val="0"/>
          <w:sz w:val="17"/>
          <w:shd w:val="clear" w:color="auto" w:fill="auto"/>
        </w:rPr>
        <w:t xml:space="preserve">(state)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573413C"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set_names</w:t>
      </w:r>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"State"</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"Death rate"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0C261352" w14:textId="2E8C3FAB" w:rsidR="002D4F87" w:rsidRPr="00A42FA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reactable</w:t>
      </w:r>
      <w:r w:rsidRPr="00A42FAE">
        <w:rPr>
          <w:rStyle w:val="NormalTok"/>
          <w:rFonts w:ascii="Courier" w:hAnsi="Courier"/>
          <w:i w:val="0"/>
          <w:sz w:val="17"/>
          <w:shd w:val="clear" w:color="auto" w:fill="auto"/>
        </w:rPr>
        <w:t>()</w:t>
      </w:r>
    </w:p>
    <w:p w14:paraId="2BBFF38D" w14:textId="588351C3" w:rsidR="002D4F87" w:rsidRDefault="002D4F87" w:rsidP="00A601C9">
      <w:pPr>
        <w:pStyle w:val="Body"/>
      </w:pPr>
      <w:r>
        <w:t xml:space="preserve">The </w:t>
      </w:r>
      <w:r w:rsidRPr="00A42FAE">
        <w:rPr>
          <w:rStyle w:val="Literal"/>
          <w:rFonts w:eastAsiaTheme="minorHAnsi"/>
        </w:rPr>
        <w:t>reactable</w:t>
      </w:r>
      <w:r>
        <w:t xml:space="preserve"> package shows ten rows by default, with pagination added below our table, as seen in </w:t>
      </w:r>
      <w:r w:rsidR="00790D61">
        <w:t>Figure 9-</w:t>
      </w:r>
      <w:r>
        <w:t>13.</w:t>
      </w:r>
    </w:p>
    <w:p w14:paraId="7DEF3BFD" w14:textId="70D14AB4" w:rsidR="002D4F87" w:rsidRDefault="002D4F87" w:rsidP="00A42FAE">
      <w:pPr>
        <w:pStyle w:val="GraphicSlug"/>
      </w:pPr>
      <w:r>
        <w:t>[</w:t>
      </w:r>
      <w:r w:rsidR="00C5544E">
        <w:t>F09</w:t>
      </w:r>
      <w:r>
        <w:t>013.png]</w:t>
      </w:r>
    </w:p>
    <w:p w14:paraId="5DDD5BF5" w14:textId="77777777" w:rsidR="002D4F87" w:rsidRDefault="002D4F87" w:rsidP="002D4F87">
      <w:pPr>
        <w:pStyle w:val="CaptionedFigure"/>
      </w:pPr>
      <w:r>
        <w:rPr>
          <w:noProof/>
        </w:rPr>
        <w:drawing>
          <wp:inline distT="0" distB="0" distL="0" distR="0" wp14:anchorId="192B10C5" wp14:editId="242F12A3">
            <wp:extent cx="5334000" cy="4820383"/>
            <wp:effectExtent l="0" t="0" r="0" b="0"/>
            <wp:docPr id="433" name="Picture"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434" name="Picture" descr="../../assets/covid-website-reactable.png"/>
                    <pic:cNvPicPr>
                      <a:picLocks noChangeAspect="1" noChangeArrowheads="1"/>
                    </pic:cNvPicPr>
                  </pic:nvPicPr>
                  <pic:blipFill>
                    <a:blip r:embed="rId18"/>
                    <a:stretch>
                      <a:fillRect/>
                    </a:stretch>
                  </pic:blipFill>
                  <pic:spPr bwMode="auto">
                    <a:xfrm>
                      <a:off x="0" y="0"/>
                      <a:ext cx="5334000" cy="4820383"/>
                    </a:xfrm>
                    <a:prstGeom prst="rect">
                      <a:avLst/>
                    </a:prstGeom>
                    <a:noFill/>
                    <a:ln w="9525">
                      <a:noFill/>
                      <a:headEnd/>
                      <a:tailEnd/>
                    </a:ln>
                  </pic:spPr>
                </pic:pic>
              </a:graphicData>
            </a:graphic>
          </wp:inline>
        </w:drawing>
      </w:r>
    </w:p>
    <w:p w14:paraId="101DBA5F" w14:textId="016CA7E0" w:rsidR="002D4F87" w:rsidRDefault="002D4F87" w:rsidP="00121BAD">
      <w:pPr>
        <w:pStyle w:val="CaptionLine"/>
      </w:pPr>
      <w:r>
        <w:t>An interactive table built with reactable</w:t>
      </w:r>
    </w:p>
    <w:p w14:paraId="5F83855C" w14:textId="0136C8DC" w:rsidR="002D4F87" w:rsidRDefault="002D4F87" w:rsidP="00A601C9">
      <w:pPr>
        <w:pStyle w:val="Body"/>
      </w:pPr>
      <w:r>
        <w:t xml:space="preserve">The </w:t>
      </w:r>
      <w:r w:rsidRPr="00A42FAE">
        <w:rPr>
          <w:rStyle w:val="Literal"/>
          <w:rFonts w:eastAsiaTheme="minorHAnsi"/>
        </w:rPr>
        <w:t>reactable()</w:t>
      </w:r>
      <w:r>
        <w:t xml:space="preserve"> function also enables sorting by default. Although we used the </w:t>
      </w:r>
      <w:r w:rsidRPr="00A42FAE">
        <w:rPr>
          <w:rStyle w:val="Literal"/>
          <w:rFonts w:eastAsiaTheme="minorHAnsi"/>
        </w:rPr>
        <w:t>arrange()</w:t>
      </w:r>
      <w:r>
        <w:t xml:space="preserve"> function in our code above to sort by state name, if users click the “Death rate” column, the table will be sorted by that variable. </w:t>
      </w:r>
      <w:r w:rsidR="00790D61">
        <w:t>Figure 9-</w:t>
      </w:r>
      <w:r>
        <w:t>14 shows this.</w:t>
      </w:r>
    </w:p>
    <w:p w14:paraId="539FF2C3" w14:textId="3372008A" w:rsidR="002D4F87" w:rsidRDefault="002D4F87" w:rsidP="00A42FAE">
      <w:pPr>
        <w:pStyle w:val="GraphicSlug"/>
      </w:pPr>
      <w:r>
        <w:t>[</w:t>
      </w:r>
      <w:r w:rsidR="00C5544E">
        <w:t>F09</w:t>
      </w:r>
      <w:r>
        <w:t>014.png]</w:t>
      </w:r>
    </w:p>
    <w:p w14:paraId="3A310299" w14:textId="77777777" w:rsidR="002D4F87" w:rsidRDefault="002D4F87" w:rsidP="002D4F87">
      <w:pPr>
        <w:pStyle w:val="CaptionedFigure"/>
      </w:pPr>
      <w:r>
        <w:rPr>
          <w:noProof/>
        </w:rPr>
        <w:lastRenderedPageBreak/>
        <w:drawing>
          <wp:inline distT="0" distB="0" distL="0" distR="0" wp14:anchorId="3CEAAC1D" wp14:editId="11D9B785">
            <wp:extent cx="5334000" cy="5036142"/>
            <wp:effectExtent l="0" t="0" r="0" b="0"/>
            <wp:docPr id="436" name="Picture" descr="Figure 9.14: The table sorted by death rate"/>
            <wp:cNvGraphicFramePr/>
            <a:graphic xmlns:a="http://schemas.openxmlformats.org/drawingml/2006/main">
              <a:graphicData uri="http://schemas.openxmlformats.org/drawingml/2006/picture">
                <pic:pic xmlns:pic="http://schemas.openxmlformats.org/drawingml/2006/picture">
                  <pic:nvPicPr>
                    <pic:cNvPr id="437" name="Picture" descr="../../assets/covid-website-reactable-sorted.png"/>
                    <pic:cNvPicPr>
                      <a:picLocks noChangeAspect="1" noChangeArrowheads="1"/>
                    </pic:cNvPicPr>
                  </pic:nvPicPr>
                  <pic:blipFill>
                    <a:blip r:embed="rId19"/>
                    <a:stretch>
                      <a:fillRect/>
                    </a:stretch>
                  </pic:blipFill>
                  <pic:spPr bwMode="auto">
                    <a:xfrm>
                      <a:off x="0" y="0"/>
                      <a:ext cx="5334000" cy="5036142"/>
                    </a:xfrm>
                    <a:prstGeom prst="rect">
                      <a:avLst/>
                    </a:prstGeom>
                    <a:noFill/>
                    <a:ln w="9525">
                      <a:noFill/>
                      <a:headEnd/>
                      <a:tailEnd/>
                    </a:ln>
                  </pic:spPr>
                </pic:pic>
              </a:graphicData>
            </a:graphic>
          </wp:inline>
        </w:drawing>
      </w:r>
    </w:p>
    <w:p w14:paraId="053D86AC" w14:textId="4070FD57" w:rsidR="002D4F87" w:rsidRDefault="002D4F87" w:rsidP="00121BAD">
      <w:pPr>
        <w:pStyle w:val="CaptionLine"/>
      </w:pPr>
      <w:r>
        <w:t>The table sorted by death rate</w:t>
      </w:r>
    </w:p>
    <w:p w14:paraId="246414DB" w14:textId="77777777" w:rsidR="002D4F87" w:rsidRDefault="002D4F87" w:rsidP="00A601C9">
      <w:pPr>
        <w:pStyle w:val="Body"/>
      </w:pPr>
      <w:r>
        <w:t xml:space="preserve">We can also give our chart some interactivity. To do this, we’ll use the same package that Matt Herman uses: </w:t>
      </w:r>
      <w:r w:rsidRPr="00A42FAE">
        <w:rPr>
          <w:rStyle w:val="Literal"/>
          <w:rFonts w:eastAsiaTheme="minorHAnsi"/>
        </w:rPr>
        <w:t>plotly</w:t>
      </w:r>
      <w:r>
        <w:t xml:space="preserve">. The basic idea with </w:t>
      </w:r>
      <w:r w:rsidRPr="00A42FAE">
        <w:rPr>
          <w:rStyle w:val="Literal"/>
          <w:rFonts w:eastAsiaTheme="minorHAnsi"/>
        </w:rPr>
        <w:t>plotly</w:t>
      </w:r>
      <w:r>
        <w:t xml:space="preserve"> is this: create a plot with ggplot and save it as an object. Then, pass it to the </w:t>
      </w:r>
      <w:r w:rsidRPr="00A42FAE">
        <w:rPr>
          <w:rStyle w:val="Literal"/>
          <w:rFonts w:eastAsiaTheme="minorHAnsi"/>
        </w:rPr>
        <w:t>ggplotly()</w:t>
      </w:r>
      <w:r>
        <w:t xml:space="preserve"> function, which turns it into an interactive plot. Here’s how it would work with my chart showing COVID death rates over time.</w:t>
      </w:r>
    </w:p>
    <w:p w14:paraId="60CF1C7A" w14:textId="77777777" w:rsidR="0048320E" w:rsidRDefault="002D4F87" w:rsidP="00A42FAE">
      <w:pPr>
        <w:pStyle w:val="Code"/>
      </w:pPr>
      <w:r w:rsidRPr="00A42FAE">
        <w:rPr>
          <w:rStyle w:val="FunctionTok"/>
          <w:rFonts w:ascii="Courier" w:hAnsi="Courier"/>
          <w:i w:val="0"/>
          <w:sz w:val="17"/>
          <w:shd w:val="clear" w:color="auto" w:fill="auto"/>
        </w:rPr>
        <w:t>library</w:t>
      </w:r>
      <w:r w:rsidRPr="00A42FAE">
        <w:rPr>
          <w:rStyle w:val="NormalTok"/>
          <w:rFonts w:ascii="Courier" w:hAnsi="Courier"/>
          <w:i w:val="0"/>
          <w:sz w:val="17"/>
          <w:shd w:val="clear" w:color="auto" w:fill="auto"/>
        </w:rPr>
        <w:t>(plotly)</w:t>
      </w:r>
    </w:p>
    <w:p w14:paraId="6332E701" w14:textId="77777777" w:rsidR="0048320E" w:rsidRDefault="0048320E" w:rsidP="00A42FAE">
      <w:pPr>
        <w:pStyle w:val="Code"/>
      </w:pPr>
    </w:p>
    <w:p w14:paraId="2F6F431F" w14:textId="77777777" w:rsidR="0048320E" w:rsidRDefault="002D4F87" w:rsidP="00A42FAE">
      <w:pPr>
        <w:pStyle w:val="Code"/>
      </w:pPr>
      <w:r w:rsidRPr="00A42FAE">
        <w:rPr>
          <w:rStyle w:val="NormalTok"/>
          <w:rFonts w:ascii="Courier" w:hAnsi="Courier"/>
          <w:i w:val="0"/>
          <w:sz w:val="17"/>
          <w:shd w:val="clear" w:color="auto" w:fill="auto"/>
        </w:rPr>
        <w:t xml:space="preserve">covid_chart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covid_data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6749A9F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filter</w:t>
      </w:r>
      <w:r w:rsidRPr="00A42FAE">
        <w:rPr>
          <w:rStyle w:val="NormalTok"/>
          <w:rFonts w:ascii="Courier" w:hAnsi="Courier"/>
          <w:i w:val="0"/>
          <w:sz w:val="17"/>
          <w:shd w:val="clear" w:color="auto" w:fill="auto"/>
        </w:rPr>
        <w:t xml:space="preserve">(state </w:t>
      </w:r>
      <w:r w:rsidRPr="00A42FAE">
        <w:rPr>
          <w:rStyle w:val="SpecialCharTok"/>
          <w:rFonts w:ascii="Courier" w:eastAsiaTheme="minorHAnsi" w:hAnsi="Courier" w:cs="TheSansMonoCondensed-Plain"/>
          <w:i w:val="0"/>
          <w:sz w:val="17"/>
          <w:szCs w:val="17"/>
          <w:shd w:val="clear" w:color="auto" w:fill="auto"/>
          <w:lang w:val="en-US"/>
        </w:rPr>
        <w:t>%in%</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c</w:t>
      </w:r>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"Alabama"</w:t>
      </w:r>
      <w:r w:rsidRPr="00A42FAE">
        <w:rPr>
          <w:rStyle w:val="NormalTok"/>
          <w:rFonts w:ascii="Courier" w:hAnsi="Courier"/>
          <w:i w:val="0"/>
          <w:sz w:val="17"/>
          <w:shd w:val="clear" w:color="auto" w:fill="auto"/>
        </w:rPr>
        <w:t>,</w:t>
      </w:r>
    </w:p>
    <w:p w14:paraId="4E0B4976"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"Alaska"</w:t>
      </w:r>
      <w:r w:rsidRPr="00A42FAE">
        <w:rPr>
          <w:rStyle w:val="NormalTok"/>
          <w:rFonts w:ascii="Courier" w:hAnsi="Courier"/>
          <w:i w:val="0"/>
          <w:sz w:val="17"/>
          <w:shd w:val="clear" w:color="auto" w:fill="auto"/>
        </w:rPr>
        <w:t>,</w:t>
      </w:r>
    </w:p>
    <w:p w14:paraId="128F2F24"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"Arizona"</w:t>
      </w:r>
      <w:r w:rsidRPr="00A42FAE">
        <w:rPr>
          <w:rStyle w:val="NormalTok"/>
          <w:rFonts w:ascii="Courier" w:hAnsi="Courier"/>
          <w:i w:val="0"/>
          <w:sz w:val="17"/>
          <w:shd w:val="clear" w:color="auto" w:fill="auto"/>
        </w:rPr>
        <w:t>,</w:t>
      </w:r>
    </w:p>
    <w:p w14:paraId="7B3E02EA"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"Arkansas"</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28BEB6FB"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ggplot</w:t>
      </w:r>
      <w:r w:rsidRPr="00A42FAE">
        <w:rPr>
          <w:rStyle w:val="NormalTok"/>
          <w:rFonts w:ascii="Courier" w:hAnsi="Courier"/>
          <w:i w:val="0"/>
          <w:sz w:val="17"/>
          <w:shd w:val="clear" w:color="auto" w:fill="auto"/>
        </w:rPr>
        <w:t>(</w:t>
      </w:r>
      <w:r w:rsidRPr="00A42FAE">
        <w:rPr>
          <w:rStyle w:val="FunctionTok"/>
          <w:rFonts w:ascii="Courier" w:hAnsi="Courier"/>
          <w:i w:val="0"/>
          <w:sz w:val="17"/>
          <w:shd w:val="clear" w:color="auto" w:fill="auto"/>
        </w:rPr>
        <w:t>aes</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x =</w:t>
      </w:r>
      <w:r w:rsidRPr="00A42FAE">
        <w:rPr>
          <w:rStyle w:val="NormalTok"/>
          <w:rFonts w:ascii="Courier" w:hAnsi="Courier"/>
          <w:i w:val="0"/>
          <w:sz w:val="17"/>
          <w:shd w:val="clear" w:color="auto" w:fill="auto"/>
        </w:rPr>
        <w:t xml:space="preserve"> date,</w:t>
      </w:r>
    </w:p>
    <w:p w14:paraId="0D4A82D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y =</w:t>
      </w:r>
      <w:r w:rsidRPr="00A42FAE">
        <w:rPr>
          <w:rStyle w:val="NormalTok"/>
          <w:rFonts w:ascii="Courier" w:hAnsi="Courier"/>
          <w:i w:val="0"/>
          <w:sz w:val="17"/>
          <w:shd w:val="clear" w:color="auto" w:fill="auto"/>
        </w:rPr>
        <w:t xml:space="preserve"> deaths_avg_per_100k,</w:t>
      </w:r>
    </w:p>
    <w:p w14:paraId="6E10B51A"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group =</w:t>
      </w:r>
      <w:r w:rsidRPr="00A42FAE">
        <w:rPr>
          <w:rStyle w:val="NormalTok"/>
          <w:rFonts w:ascii="Courier" w:hAnsi="Courier"/>
          <w:i w:val="0"/>
          <w:sz w:val="17"/>
          <w:shd w:val="clear" w:color="auto" w:fill="auto"/>
        </w:rPr>
        <w:t xml:space="preserve"> state,</w:t>
      </w:r>
    </w:p>
    <w:p w14:paraId="3C5113B6"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fill =</w:t>
      </w:r>
      <w:r w:rsidRPr="00A42FAE">
        <w:rPr>
          <w:rStyle w:val="NormalTok"/>
          <w:rFonts w:ascii="Courier" w:hAnsi="Courier"/>
          <w:i w:val="0"/>
          <w:sz w:val="17"/>
          <w:shd w:val="clear" w:color="auto" w:fill="auto"/>
        </w:rPr>
        <w:t xml:space="preserve"> deaths_avg_per_100k)) </w:t>
      </w:r>
      <w:r w:rsidRPr="00A42FAE">
        <w:rPr>
          <w:rStyle w:val="SpecialCharTok"/>
          <w:rFonts w:ascii="Courier" w:eastAsiaTheme="minorHAnsi" w:hAnsi="Courier" w:cs="TheSansMonoCondensed-Plain"/>
          <w:i w:val="0"/>
          <w:sz w:val="17"/>
          <w:szCs w:val="17"/>
          <w:shd w:val="clear" w:color="auto" w:fill="auto"/>
          <w:lang w:val="en-US"/>
        </w:rPr>
        <w:t>+</w:t>
      </w:r>
    </w:p>
    <w:p w14:paraId="4E2AF7E9"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geom_col</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77154245"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scale_fill_viridis_c</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option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"rocket"</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5A312704"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theme_minimal</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216C950D"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labs</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title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"Deaths per 100,000 people over time"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2FD99ADD" w14:textId="77777777" w:rsidR="0048320E" w:rsidRDefault="002D4F87" w:rsidP="00A42FAE">
      <w:pPr>
        <w:pStyle w:val="Code"/>
      </w:pPr>
      <w:r w:rsidRPr="00A42FAE">
        <w:rPr>
          <w:rStyle w:val="NormalTok"/>
          <w:rFonts w:ascii="Courier" w:hAnsi="Courier"/>
          <w:i w:val="0"/>
          <w:sz w:val="17"/>
          <w:shd w:val="clear" w:color="auto" w:fill="auto"/>
        </w:rPr>
        <w:lastRenderedPageBreak/>
        <w:t xml:space="preserve">  </w:t>
      </w:r>
      <w:r w:rsidRPr="00A42FAE">
        <w:rPr>
          <w:rStyle w:val="FunctionTok"/>
          <w:rFonts w:ascii="Courier" w:hAnsi="Courier"/>
          <w:i w:val="0"/>
          <w:sz w:val="17"/>
          <w:shd w:val="clear" w:color="auto" w:fill="auto"/>
        </w:rPr>
        <w:t>theme</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legend.position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"none"</w:t>
      </w:r>
      <w:r w:rsidRPr="00A42FAE">
        <w:rPr>
          <w:rStyle w:val="NormalTok"/>
          <w:rFonts w:ascii="Courier" w:hAnsi="Courier"/>
          <w:i w:val="0"/>
          <w:sz w:val="17"/>
          <w:shd w:val="clear" w:color="auto" w:fill="auto"/>
        </w:rPr>
        <w:t>,</w:t>
      </w:r>
    </w:p>
    <w:p w14:paraId="6A8B5188"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plot.title.position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"plot"</w:t>
      </w:r>
      <w:r w:rsidRPr="00A42FAE">
        <w:rPr>
          <w:rStyle w:val="NormalTok"/>
          <w:rFonts w:ascii="Courier" w:hAnsi="Courier"/>
          <w:i w:val="0"/>
          <w:sz w:val="17"/>
          <w:shd w:val="clear" w:color="auto" w:fill="auto"/>
        </w:rPr>
        <w:t>,</w:t>
      </w:r>
    </w:p>
    <w:p w14:paraId="56E0A1A2"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plot.title =</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element_text</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face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"bold"</w:t>
      </w:r>
      <w:r w:rsidRPr="00A42FAE">
        <w:rPr>
          <w:rStyle w:val="NormalTok"/>
          <w:rFonts w:ascii="Courier" w:hAnsi="Courier"/>
          <w:i w:val="0"/>
          <w:sz w:val="17"/>
          <w:shd w:val="clear" w:color="auto" w:fill="auto"/>
        </w:rPr>
        <w:t>),</w:t>
      </w:r>
    </w:p>
    <w:p w14:paraId="29F23AB2"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panel.grid.minor =</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element_blank</w:t>
      </w:r>
      <w:r w:rsidRPr="00A42FAE">
        <w:rPr>
          <w:rStyle w:val="NormalTok"/>
          <w:rFonts w:ascii="Courier" w:hAnsi="Courier"/>
          <w:i w:val="0"/>
          <w:sz w:val="17"/>
          <w:shd w:val="clear" w:color="auto" w:fill="auto"/>
        </w:rPr>
        <w:t>(),</w:t>
      </w:r>
    </w:p>
    <w:p w14:paraId="5BBB6B14"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axis.title =</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element_blank</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479469D"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facet_wrap</w:t>
      </w:r>
      <w:r w:rsidRPr="00A42FAE">
        <w:rPr>
          <w:rStyle w:val="NormalTok"/>
          <w:rFonts w:ascii="Courier" w:hAnsi="Courier"/>
          <w:i w:val="0"/>
          <w:sz w:val="17"/>
          <w:shd w:val="clear" w:color="auto" w:fill="auto"/>
        </w:rPr>
        <w:t>(</w:t>
      </w:r>
      <w:r w:rsidRPr="00A42FAE">
        <w:rPr>
          <w:rStyle w:val="SpecialCharTok"/>
          <w:rFonts w:ascii="Courier" w:eastAsiaTheme="minorHAnsi" w:hAnsi="Courier" w:cs="TheSansMonoCondensed-Plain"/>
          <w:i w:val="0"/>
          <w:sz w:val="17"/>
          <w:szCs w:val="17"/>
          <w:shd w:val="clear" w:color="auto" w:fill="auto"/>
          <w:lang w:val="en-US"/>
        </w:rPr>
        <w:t>~</w:t>
      </w:r>
      <w:r w:rsidRPr="00A42FAE">
        <w:rPr>
          <w:rStyle w:val="NormalTok"/>
          <w:rFonts w:ascii="Courier" w:hAnsi="Courier"/>
          <w:i w:val="0"/>
          <w:sz w:val="17"/>
          <w:shd w:val="clear" w:color="auto" w:fill="auto"/>
        </w:rPr>
        <w:t>state,</w:t>
      </w:r>
    </w:p>
    <w:p w14:paraId="1BB1F373"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nrow =</w:t>
      </w:r>
      <w:r w:rsidRPr="00A42FAE">
        <w:rPr>
          <w:rStyle w:val="NormalTok"/>
          <w:rFonts w:ascii="Courier" w:hAnsi="Courier"/>
          <w:i w:val="0"/>
          <w:sz w:val="17"/>
          <w:shd w:val="clear" w:color="auto" w:fill="auto"/>
        </w:rPr>
        <w:t xml:space="preserve"> </w:t>
      </w:r>
      <w:r w:rsidRPr="00A42FAE">
        <w:rPr>
          <w:rStyle w:val="DecValTok"/>
          <w:rFonts w:ascii="Courier" w:hAnsi="Courier"/>
          <w:i w:val="0"/>
          <w:color w:val="000000"/>
          <w:sz w:val="17"/>
          <w:shd w:val="clear" w:color="auto" w:fill="auto"/>
        </w:rPr>
        <w:t>2</w:t>
      </w:r>
      <w:r w:rsidRPr="00A42FAE">
        <w:rPr>
          <w:rStyle w:val="NormalTok"/>
          <w:rFonts w:ascii="Courier" w:hAnsi="Courier"/>
          <w:i w:val="0"/>
          <w:sz w:val="17"/>
          <w:shd w:val="clear" w:color="auto" w:fill="auto"/>
        </w:rPr>
        <w:t>)</w:t>
      </w:r>
    </w:p>
    <w:p w14:paraId="52FF483E" w14:textId="77777777" w:rsidR="0048320E" w:rsidRDefault="0048320E" w:rsidP="00A42FAE">
      <w:pPr>
        <w:pStyle w:val="Code"/>
      </w:pPr>
    </w:p>
    <w:p w14:paraId="14ED4AC8" w14:textId="77777777" w:rsidR="0048320E" w:rsidRDefault="0048320E" w:rsidP="00A42FAE">
      <w:pPr>
        <w:pStyle w:val="Code"/>
      </w:pPr>
    </w:p>
    <w:p w14:paraId="2E80DB05" w14:textId="268344A6" w:rsidR="002D4F87" w:rsidRPr="00A42FAE" w:rsidRDefault="002D4F87" w:rsidP="00A42FAE">
      <w:pPr>
        <w:pStyle w:val="Code"/>
      </w:pPr>
      <w:r w:rsidRPr="00A42FAE">
        <w:rPr>
          <w:rStyle w:val="FunctionTok"/>
          <w:rFonts w:ascii="Courier" w:hAnsi="Courier"/>
          <w:i w:val="0"/>
          <w:sz w:val="17"/>
          <w:shd w:val="clear" w:color="auto" w:fill="auto"/>
        </w:rPr>
        <w:t>ggplotly</w:t>
      </w:r>
      <w:r w:rsidRPr="00A42FAE">
        <w:rPr>
          <w:rStyle w:val="NormalTok"/>
          <w:rFonts w:ascii="Courier" w:hAnsi="Courier"/>
          <w:i w:val="0"/>
          <w:sz w:val="17"/>
          <w:shd w:val="clear" w:color="auto" w:fill="auto"/>
        </w:rPr>
        <w:t>(covid_chart)</w:t>
      </w:r>
    </w:p>
    <w:p w14:paraId="205F10E8" w14:textId="4BC9FB07" w:rsidR="002D4F87" w:rsidRDefault="002D4F87" w:rsidP="00A601C9">
      <w:pPr>
        <w:pStyle w:val="Body"/>
      </w:pPr>
      <w:r>
        <w:t xml:space="preserve">With this code, I get an interactive chart. But the tooltip that users see on hover (see </w:t>
      </w:r>
      <w:r w:rsidR="00790D61">
        <w:t>Figure 9-</w:t>
      </w:r>
      <w:r>
        <w:t xml:space="preserve">15 below) is cluttered and overwhelming because the </w:t>
      </w:r>
      <w:r w:rsidRPr="00A42FAE">
        <w:rPr>
          <w:rStyle w:val="Literal"/>
          <w:rFonts w:eastAsiaTheme="minorHAnsi"/>
        </w:rPr>
        <w:t>ggplotly()</w:t>
      </w:r>
      <w:r>
        <w:t xml:space="preserve"> function shows all data by default.</w:t>
      </w:r>
    </w:p>
    <w:p w14:paraId="7A184FB2" w14:textId="7C8228EE" w:rsidR="002D4F87" w:rsidRDefault="002D4F87" w:rsidP="00A42FAE">
      <w:pPr>
        <w:pStyle w:val="GraphicSlug"/>
      </w:pPr>
      <w:r>
        <w:t>[</w:t>
      </w:r>
      <w:r w:rsidR="00C5544E">
        <w:t>F09</w:t>
      </w:r>
      <w:r>
        <w:t>015.png]</w:t>
      </w:r>
    </w:p>
    <w:p w14:paraId="11B66171" w14:textId="77777777" w:rsidR="002D4F87" w:rsidRDefault="002D4F87" w:rsidP="002D4F87">
      <w:pPr>
        <w:pStyle w:val="CaptionedFigure"/>
      </w:pPr>
      <w:r>
        <w:rPr>
          <w:noProof/>
        </w:rPr>
        <w:drawing>
          <wp:inline distT="0" distB="0" distL="0" distR="0" wp14:anchorId="68621AC4" wp14:editId="16A9CCEA">
            <wp:extent cx="5334000" cy="3103344"/>
            <wp:effectExtent l="0" t="0" r="0" b="0"/>
            <wp:docPr id="439" name="Picture"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440" name="Picture" descr="../../assets/covid-website-messy-tooltips.png"/>
                    <pic:cNvPicPr>
                      <a:picLocks noChangeAspect="1" noChangeArrowheads="1"/>
                    </pic:cNvPicPr>
                  </pic:nvPicPr>
                  <pic:blipFill>
                    <a:blip r:embed="rId20"/>
                    <a:stretch>
                      <a:fillRect/>
                    </a:stretch>
                  </pic:blipFill>
                  <pic:spPr bwMode="auto">
                    <a:xfrm>
                      <a:off x="0" y="0"/>
                      <a:ext cx="5334000" cy="3103344"/>
                    </a:xfrm>
                    <a:prstGeom prst="rect">
                      <a:avLst/>
                    </a:prstGeom>
                    <a:noFill/>
                    <a:ln w="9525">
                      <a:noFill/>
                      <a:headEnd/>
                      <a:tailEnd/>
                    </a:ln>
                  </pic:spPr>
                </pic:pic>
              </a:graphicData>
            </a:graphic>
          </wp:inline>
        </w:drawing>
      </w:r>
    </w:p>
    <w:p w14:paraId="1CC4F69B" w14:textId="49B3B897" w:rsidR="002D4F87" w:rsidRDefault="002D4F87" w:rsidP="00121BAD">
      <w:pPr>
        <w:pStyle w:val="CaptionLine"/>
      </w:pPr>
      <w:r>
        <w:t>Messy tooltips on our COVID death rates graph</w:t>
      </w:r>
    </w:p>
    <w:p w14:paraId="4B3567E2" w14:textId="75D79483" w:rsidR="002D4F87" w:rsidRDefault="002D4F87" w:rsidP="00A601C9">
      <w:pPr>
        <w:pStyle w:val="Body"/>
      </w:pPr>
      <w:r>
        <w:t xml:space="preserve">To make our tooltip more informative, we can also create a single variable and then tell </w:t>
      </w:r>
      <w:r w:rsidRPr="00A42FAE">
        <w:rPr>
          <w:rStyle w:val="Literal"/>
          <w:rFonts w:eastAsiaTheme="minorHAnsi"/>
        </w:rPr>
        <w:t>ggplotly()</w:t>
      </w:r>
      <w:r>
        <w:t xml:space="preserve"> to just use this. Below, I begin by creating a </w:t>
      </w:r>
      <w:r w:rsidRPr="00A42FAE">
        <w:rPr>
          <w:rStyle w:val="Literal"/>
          <w:rFonts w:eastAsiaTheme="minorHAnsi"/>
        </w:rPr>
        <w:t>date_nice_format</w:t>
      </w:r>
      <w:r>
        <w:t xml:space="preserve"> variable so that we get, say, January 1, 2021 instead of 2021-01-01</w:t>
      </w:r>
      <w:r w:rsidR="008E1A9B">
        <w:t xml:space="preserve"> </w:t>
      </w:r>
      <w:r w:rsidR="008E1A9B">
        <w:rPr>
          <w:rStyle w:val="CodeAnnotation"/>
        </w:rPr>
        <w:t>1</w:t>
      </w:r>
      <w:r>
        <w:t>. I then combine this with the state and death rates (</w:t>
      </w:r>
      <w:r w:rsidRPr="00A42FAE">
        <w:rPr>
          <w:rStyle w:val="Literal"/>
          <w:rFonts w:eastAsiaTheme="minorHAnsi"/>
        </w:rPr>
        <w:t>deaths_avg_per_100k</w:t>
      </w:r>
      <w:r>
        <w:t xml:space="preserve">) variables, saving my result as </w:t>
      </w:r>
      <w:r w:rsidRPr="00A42FAE">
        <w:rPr>
          <w:rStyle w:val="Literal"/>
          <w:rFonts w:eastAsiaTheme="minorHAnsi"/>
        </w:rPr>
        <w:t>tooltip_text</w:t>
      </w:r>
      <w:r w:rsidR="008E1A9B">
        <w:rPr>
          <w:rStyle w:val="Literal"/>
          <w:rFonts w:eastAsiaTheme="minorHAnsi"/>
        </w:rPr>
        <w:t xml:space="preserve"> </w:t>
      </w:r>
      <w:r w:rsidR="008E1A9B" w:rsidRPr="00112158">
        <w:rPr>
          <w:rStyle w:val="CodeAnnotation"/>
        </w:rPr>
        <w:t>2</w:t>
      </w:r>
      <w:r>
        <w:t xml:space="preserve">. I then add a new aesthetic property in the </w:t>
      </w:r>
      <w:r w:rsidRPr="00A42FAE">
        <w:rPr>
          <w:rStyle w:val="Literal"/>
          <w:rFonts w:eastAsiaTheme="minorHAnsi"/>
        </w:rPr>
        <w:t>ggplot()</w:t>
      </w:r>
      <w:r>
        <w:t xml:space="preserve"> function: </w:t>
      </w:r>
      <w:r w:rsidRPr="00A42FAE">
        <w:rPr>
          <w:rStyle w:val="Literal"/>
          <w:rFonts w:eastAsiaTheme="minorHAnsi"/>
        </w:rPr>
        <w:t>text = tooltip_text</w:t>
      </w:r>
      <w:r w:rsidR="008E1A9B">
        <w:rPr>
          <w:rStyle w:val="Literal"/>
          <w:rFonts w:eastAsiaTheme="minorHAnsi"/>
        </w:rPr>
        <w:t xml:space="preserve"> </w:t>
      </w:r>
      <w:r w:rsidR="008E1A9B">
        <w:rPr>
          <w:rStyle w:val="CodeAnnotation"/>
        </w:rPr>
        <w:t>3</w:t>
      </w:r>
      <w:r>
        <w:t xml:space="preserve">. On its own, this doesn’t do anything. But when I add </w:t>
      </w:r>
      <w:r w:rsidRPr="00A42FAE">
        <w:rPr>
          <w:rStyle w:val="Literal"/>
          <w:rFonts w:eastAsiaTheme="minorHAnsi"/>
        </w:rPr>
        <w:t>tooltip = "tooltip_text"</w:t>
      </w:r>
      <w:r>
        <w:t xml:space="preserve"> to the </w:t>
      </w:r>
      <w:r w:rsidRPr="00A42FAE">
        <w:rPr>
          <w:rStyle w:val="Literal"/>
          <w:rFonts w:eastAsiaTheme="minorHAnsi"/>
        </w:rPr>
        <w:t>ggplotly()</w:t>
      </w:r>
      <w:r>
        <w:t xml:space="preserve"> function, it changes the tooltip</w:t>
      </w:r>
      <w:r w:rsidR="008E1A9B">
        <w:t xml:space="preserve"> </w:t>
      </w:r>
      <w:r w:rsidR="008E1A9B">
        <w:rPr>
          <w:rStyle w:val="CodeAnnotation"/>
        </w:rPr>
        <w:t>4</w:t>
      </w:r>
      <w:r>
        <w:t>.</w:t>
      </w:r>
    </w:p>
    <w:p w14:paraId="23591C89" w14:textId="77777777" w:rsidR="0048320E" w:rsidRDefault="002D4F87" w:rsidP="00A42FAE">
      <w:pPr>
        <w:pStyle w:val="Code"/>
      </w:pPr>
      <w:r w:rsidRPr="00A42FAE">
        <w:rPr>
          <w:rStyle w:val="NormalTok"/>
          <w:rFonts w:ascii="Courier" w:hAnsi="Courier"/>
          <w:i w:val="0"/>
          <w:sz w:val="17"/>
          <w:shd w:val="clear" w:color="auto" w:fill="auto"/>
        </w:rPr>
        <w:t xml:space="preserve">covid_chart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covid_data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411E79C"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filter</w:t>
      </w:r>
      <w:r w:rsidRPr="00A42FAE">
        <w:rPr>
          <w:rStyle w:val="NormalTok"/>
          <w:rFonts w:ascii="Courier" w:hAnsi="Courier"/>
          <w:i w:val="0"/>
          <w:sz w:val="17"/>
          <w:shd w:val="clear" w:color="auto" w:fill="auto"/>
        </w:rPr>
        <w:t xml:space="preserve">(state </w:t>
      </w:r>
      <w:r w:rsidRPr="00A42FAE">
        <w:rPr>
          <w:rStyle w:val="SpecialCharTok"/>
          <w:rFonts w:ascii="Courier" w:eastAsiaTheme="minorHAnsi" w:hAnsi="Courier" w:cs="TheSansMonoCondensed-Plain"/>
          <w:i w:val="0"/>
          <w:sz w:val="17"/>
          <w:szCs w:val="17"/>
          <w:shd w:val="clear" w:color="auto" w:fill="auto"/>
          <w:lang w:val="en-US"/>
        </w:rPr>
        <w:t>%in%</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c</w:t>
      </w:r>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"Alabama"</w:t>
      </w:r>
      <w:r w:rsidRPr="00A42FAE">
        <w:rPr>
          <w:rStyle w:val="NormalTok"/>
          <w:rFonts w:ascii="Courier" w:hAnsi="Courier"/>
          <w:i w:val="0"/>
          <w:sz w:val="17"/>
          <w:shd w:val="clear" w:color="auto" w:fill="auto"/>
        </w:rPr>
        <w:t>,</w:t>
      </w:r>
    </w:p>
    <w:p w14:paraId="6AC3E128"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"Alaska"</w:t>
      </w:r>
      <w:r w:rsidRPr="00A42FAE">
        <w:rPr>
          <w:rStyle w:val="NormalTok"/>
          <w:rFonts w:ascii="Courier" w:hAnsi="Courier"/>
          <w:i w:val="0"/>
          <w:sz w:val="17"/>
          <w:shd w:val="clear" w:color="auto" w:fill="auto"/>
        </w:rPr>
        <w:t>,</w:t>
      </w:r>
    </w:p>
    <w:p w14:paraId="0F47D407"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"Arizona"</w:t>
      </w:r>
      <w:r w:rsidRPr="00A42FAE">
        <w:rPr>
          <w:rStyle w:val="NormalTok"/>
          <w:rFonts w:ascii="Courier" w:hAnsi="Courier"/>
          <w:i w:val="0"/>
          <w:sz w:val="17"/>
          <w:shd w:val="clear" w:color="auto" w:fill="auto"/>
        </w:rPr>
        <w:t>,</w:t>
      </w:r>
    </w:p>
    <w:p w14:paraId="2EEE290A"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"Arkansas"</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119E44E" w14:textId="1ECBF83A" w:rsidR="0048320E" w:rsidRDefault="009F65FA" w:rsidP="00A42FAE">
      <w:pPr>
        <w:pStyle w:val="Code"/>
      </w:pPr>
      <w:r>
        <w:rPr>
          <w:rStyle w:val="CodeAnnotation"/>
        </w:rPr>
        <w:t>1</w:t>
      </w:r>
      <w:r w:rsidR="002D4F87" w:rsidRPr="00A42FAE">
        <w:rPr>
          <w:rStyle w:val="NormalTok"/>
          <w:rFonts w:ascii="Courier" w:hAnsi="Courier"/>
          <w:i w:val="0"/>
          <w:sz w:val="17"/>
          <w:shd w:val="clear" w:color="auto" w:fill="auto"/>
        </w:rPr>
        <w:t xml:space="preserve">    </w:t>
      </w:r>
      <w:r w:rsidR="002D4F87" w:rsidRPr="00A42FAE">
        <w:rPr>
          <w:rStyle w:val="FunctionTok"/>
          <w:rFonts w:ascii="Courier" w:hAnsi="Courier"/>
          <w:i w:val="0"/>
          <w:sz w:val="17"/>
          <w:shd w:val="clear" w:color="auto" w:fill="auto"/>
        </w:rPr>
        <w:t>mutate</w:t>
      </w:r>
      <w:r w:rsidR="002D4F87" w:rsidRPr="00A42FAE">
        <w:rPr>
          <w:rStyle w:val="NormalTok"/>
          <w:rFonts w:ascii="Courier" w:hAnsi="Courier"/>
          <w:i w:val="0"/>
          <w:sz w:val="17"/>
          <w:shd w:val="clear" w:color="auto" w:fill="auto"/>
        </w:rPr>
        <w:t>(</w:t>
      </w:r>
      <w:r w:rsidR="002D4F87" w:rsidRPr="00A42FAE">
        <w:rPr>
          <w:rStyle w:val="AttributeTok"/>
          <w:rFonts w:ascii="Courier" w:hAnsi="Courier"/>
          <w:i w:val="0"/>
          <w:color w:val="000000"/>
          <w:sz w:val="17"/>
          <w:shd w:val="clear" w:color="auto" w:fill="auto"/>
        </w:rPr>
        <w:t>date_nice_format =</w:t>
      </w:r>
      <w:r w:rsidR="002D4F87" w:rsidRPr="00A42FAE">
        <w:rPr>
          <w:rStyle w:val="NormalTok"/>
          <w:rFonts w:ascii="Courier" w:hAnsi="Courier"/>
          <w:i w:val="0"/>
          <w:sz w:val="17"/>
          <w:shd w:val="clear" w:color="auto" w:fill="auto"/>
        </w:rPr>
        <w:t xml:space="preserve"> </w:t>
      </w:r>
      <w:r w:rsidR="002D4F87" w:rsidRPr="00A42FAE">
        <w:rPr>
          <w:rStyle w:val="FunctionTok"/>
          <w:rFonts w:ascii="Courier" w:hAnsi="Courier"/>
          <w:i w:val="0"/>
          <w:sz w:val="17"/>
          <w:shd w:val="clear" w:color="auto" w:fill="auto"/>
        </w:rPr>
        <w:t>str_glue</w:t>
      </w:r>
      <w:r w:rsidR="002D4F87" w:rsidRPr="00A42FAE">
        <w:rPr>
          <w:rStyle w:val="NormalTok"/>
          <w:rFonts w:ascii="Courier" w:hAnsi="Courier"/>
          <w:i w:val="0"/>
          <w:sz w:val="17"/>
          <w:shd w:val="clear" w:color="auto" w:fill="auto"/>
        </w:rPr>
        <w:t>(</w:t>
      </w:r>
      <w:r w:rsidR="002D4F87" w:rsidRPr="00A42FAE">
        <w:rPr>
          <w:rStyle w:val="StringTok"/>
          <w:rFonts w:ascii="Courier" w:eastAsiaTheme="minorHAnsi" w:hAnsi="Courier" w:cs="TheSansMonoCondensed-Plain"/>
          <w:i w:val="0"/>
          <w:color w:val="000000"/>
          <w:sz w:val="17"/>
          <w:szCs w:val="17"/>
          <w:shd w:val="clear" w:color="auto" w:fill="auto"/>
          <w:lang w:val="en-US"/>
        </w:rPr>
        <w:t>"{month(date, label = TRUE, abbr = FALSE)} {day(date)}, {year(date)}"</w:t>
      </w:r>
      <w:r w:rsidR="002D4F87" w:rsidRPr="00A42FAE">
        <w:rPr>
          <w:rStyle w:val="NormalTok"/>
          <w:rFonts w:ascii="Courier" w:hAnsi="Courier"/>
          <w:i w:val="0"/>
          <w:sz w:val="17"/>
          <w:shd w:val="clear" w:color="auto" w:fill="auto"/>
        </w:rPr>
        <w:t xml:space="preserve">)) </w:t>
      </w:r>
      <w:r w:rsidR="002D4F87" w:rsidRPr="00A42FAE">
        <w:rPr>
          <w:rStyle w:val="SpecialCharTok"/>
          <w:rFonts w:ascii="Courier" w:eastAsiaTheme="minorHAnsi" w:hAnsi="Courier" w:cs="TheSansMonoCondensed-Plain"/>
          <w:i w:val="0"/>
          <w:sz w:val="17"/>
          <w:szCs w:val="17"/>
          <w:shd w:val="clear" w:color="auto" w:fill="auto"/>
          <w:lang w:val="en-US"/>
        </w:rPr>
        <w:t>%&gt;%</w:t>
      </w:r>
      <w:r w:rsidR="002D4F87" w:rsidRPr="00A42FAE">
        <w:rPr>
          <w:rStyle w:val="NormalTok"/>
          <w:rFonts w:ascii="Courier" w:hAnsi="Courier"/>
          <w:i w:val="0"/>
          <w:sz w:val="17"/>
          <w:shd w:val="clear" w:color="auto" w:fill="auto"/>
        </w:rPr>
        <w:t xml:space="preserve"> </w:t>
      </w:r>
    </w:p>
    <w:p w14:paraId="00A5A485" w14:textId="11FE8ED5" w:rsidR="0048320E" w:rsidRDefault="009F65FA" w:rsidP="00A42FAE">
      <w:pPr>
        <w:pStyle w:val="Code"/>
      </w:pPr>
      <w:r w:rsidRPr="00112158">
        <w:rPr>
          <w:rStyle w:val="CodeAnnotation"/>
        </w:rPr>
        <w:t>2</w:t>
      </w:r>
      <w:r w:rsidR="002D4F87" w:rsidRPr="00A42FAE">
        <w:rPr>
          <w:rStyle w:val="NormalTok"/>
          <w:rFonts w:ascii="Courier" w:hAnsi="Courier"/>
          <w:i w:val="0"/>
          <w:sz w:val="17"/>
          <w:shd w:val="clear" w:color="auto" w:fill="auto"/>
        </w:rPr>
        <w:t xml:space="preserve">  </w:t>
      </w:r>
      <w:r w:rsidR="002D4F87" w:rsidRPr="00A42FAE">
        <w:rPr>
          <w:rStyle w:val="FunctionTok"/>
          <w:rFonts w:ascii="Courier" w:hAnsi="Courier"/>
          <w:i w:val="0"/>
          <w:sz w:val="17"/>
          <w:shd w:val="clear" w:color="auto" w:fill="auto"/>
        </w:rPr>
        <w:t>mutate</w:t>
      </w:r>
      <w:r w:rsidR="002D4F87" w:rsidRPr="00A42FAE">
        <w:rPr>
          <w:rStyle w:val="NormalTok"/>
          <w:rFonts w:ascii="Courier" w:hAnsi="Courier"/>
          <w:i w:val="0"/>
          <w:sz w:val="17"/>
          <w:shd w:val="clear" w:color="auto" w:fill="auto"/>
        </w:rPr>
        <w:t>(</w:t>
      </w:r>
      <w:r w:rsidR="002D4F87" w:rsidRPr="00A42FAE">
        <w:rPr>
          <w:rStyle w:val="AttributeTok"/>
          <w:rFonts w:ascii="Courier" w:hAnsi="Courier"/>
          <w:i w:val="0"/>
          <w:color w:val="000000"/>
          <w:sz w:val="17"/>
          <w:shd w:val="clear" w:color="auto" w:fill="auto"/>
        </w:rPr>
        <w:t>tooltip_text =</w:t>
      </w:r>
      <w:r w:rsidR="002D4F87" w:rsidRPr="00A42FAE">
        <w:rPr>
          <w:rStyle w:val="NormalTok"/>
          <w:rFonts w:ascii="Courier" w:hAnsi="Courier"/>
          <w:i w:val="0"/>
          <w:sz w:val="17"/>
          <w:shd w:val="clear" w:color="auto" w:fill="auto"/>
        </w:rPr>
        <w:t xml:space="preserve"> </w:t>
      </w:r>
      <w:r w:rsidR="002D4F87" w:rsidRPr="00A42FAE">
        <w:rPr>
          <w:rStyle w:val="FunctionTok"/>
          <w:rFonts w:ascii="Courier" w:hAnsi="Courier"/>
          <w:i w:val="0"/>
          <w:sz w:val="17"/>
          <w:shd w:val="clear" w:color="auto" w:fill="auto"/>
        </w:rPr>
        <w:t>str_glue</w:t>
      </w:r>
      <w:r w:rsidR="002D4F87" w:rsidRPr="00A42FAE">
        <w:rPr>
          <w:rStyle w:val="NormalTok"/>
          <w:rFonts w:ascii="Courier" w:hAnsi="Courier"/>
          <w:i w:val="0"/>
          <w:sz w:val="17"/>
          <w:shd w:val="clear" w:color="auto" w:fill="auto"/>
        </w:rPr>
        <w:t>(</w:t>
      </w:r>
      <w:r w:rsidR="002D4F87" w:rsidRPr="00A42FAE">
        <w:rPr>
          <w:rStyle w:val="StringTok"/>
          <w:rFonts w:ascii="Courier" w:eastAsiaTheme="minorHAnsi" w:hAnsi="Courier" w:cs="TheSansMonoCondensed-Plain"/>
          <w:i w:val="0"/>
          <w:color w:val="000000"/>
          <w:sz w:val="17"/>
          <w:szCs w:val="17"/>
          <w:shd w:val="clear" w:color="auto" w:fill="auto"/>
          <w:lang w:val="en-US"/>
        </w:rPr>
        <w:t>"{state}&lt;br&gt;{date_nice_format}&lt;br&gt;{deaths_avg_per_100k} per 100,000 people"</w:t>
      </w:r>
      <w:r w:rsidR="002D4F87" w:rsidRPr="00A42FAE">
        <w:rPr>
          <w:rStyle w:val="NormalTok"/>
          <w:rFonts w:ascii="Courier" w:hAnsi="Courier"/>
          <w:i w:val="0"/>
          <w:sz w:val="17"/>
          <w:shd w:val="clear" w:color="auto" w:fill="auto"/>
        </w:rPr>
        <w:t xml:space="preserve">)) </w:t>
      </w:r>
      <w:r w:rsidR="002D4F87" w:rsidRPr="00A42FAE">
        <w:rPr>
          <w:rStyle w:val="SpecialCharTok"/>
          <w:rFonts w:ascii="Courier" w:eastAsiaTheme="minorHAnsi" w:hAnsi="Courier" w:cs="TheSansMonoCondensed-Plain"/>
          <w:i w:val="0"/>
          <w:sz w:val="17"/>
          <w:szCs w:val="17"/>
          <w:shd w:val="clear" w:color="auto" w:fill="auto"/>
          <w:lang w:val="en-US"/>
        </w:rPr>
        <w:t>%&gt;%</w:t>
      </w:r>
      <w:r w:rsidR="002D4F87" w:rsidRPr="00A42FAE">
        <w:rPr>
          <w:rStyle w:val="NormalTok"/>
          <w:rFonts w:ascii="Courier" w:hAnsi="Courier"/>
          <w:i w:val="0"/>
          <w:sz w:val="17"/>
          <w:shd w:val="clear" w:color="auto" w:fill="auto"/>
        </w:rPr>
        <w:t xml:space="preserve"> </w:t>
      </w:r>
    </w:p>
    <w:p w14:paraId="746CB12B" w14:textId="77777777" w:rsidR="0048320E" w:rsidRDefault="002D4F87" w:rsidP="00A42FAE">
      <w:pPr>
        <w:pStyle w:val="Code"/>
      </w:pPr>
      <w:r w:rsidRPr="00A42FAE">
        <w:rPr>
          <w:rStyle w:val="NormalTok"/>
          <w:rFonts w:ascii="Courier" w:hAnsi="Courier"/>
          <w:i w:val="0"/>
          <w:sz w:val="17"/>
          <w:shd w:val="clear" w:color="auto" w:fill="auto"/>
        </w:rPr>
        <w:lastRenderedPageBreak/>
        <w:t xml:space="preserve">  </w:t>
      </w:r>
      <w:r w:rsidRPr="00A42FAE">
        <w:rPr>
          <w:rStyle w:val="FunctionTok"/>
          <w:rFonts w:ascii="Courier" w:hAnsi="Courier"/>
          <w:i w:val="0"/>
          <w:sz w:val="17"/>
          <w:shd w:val="clear" w:color="auto" w:fill="auto"/>
        </w:rPr>
        <w:t>ggplot</w:t>
      </w:r>
      <w:r w:rsidRPr="00A42FAE">
        <w:rPr>
          <w:rStyle w:val="NormalTok"/>
          <w:rFonts w:ascii="Courier" w:hAnsi="Courier"/>
          <w:i w:val="0"/>
          <w:sz w:val="17"/>
          <w:shd w:val="clear" w:color="auto" w:fill="auto"/>
        </w:rPr>
        <w:t>(</w:t>
      </w:r>
      <w:r w:rsidRPr="00A42FAE">
        <w:rPr>
          <w:rStyle w:val="FunctionTok"/>
          <w:rFonts w:ascii="Courier" w:hAnsi="Courier"/>
          <w:i w:val="0"/>
          <w:sz w:val="17"/>
          <w:shd w:val="clear" w:color="auto" w:fill="auto"/>
        </w:rPr>
        <w:t>aes</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x =</w:t>
      </w:r>
      <w:r w:rsidRPr="00A42FAE">
        <w:rPr>
          <w:rStyle w:val="NormalTok"/>
          <w:rFonts w:ascii="Courier" w:hAnsi="Courier"/>
          <w:i w:val="0"/>
          <w:sz w:val="17"/>
          <w:shd w:val="clear" w:color="auto" w:fill="auto"/>
        </w:rPr>
        <w:t xml:space="preserve"> date,</w:t>
      </w:r>
    </w:p>
    <w:p w14:paraId="0A42FF32"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y =</w:t>
      </w:r>
      <w:r w:rsidRPr="00A42FAE">
        <w:rPr>
          <w:rStyle w:val="NormalTok"/>
          <w:rFonts w:ascii="Courier" w:hAnsi="Courier"/>
          <w:i w:val="0"/>
          <w:sz w:val="17"/>
          <w:shd w:val="clear" w:color="auto" w:fill="auto"/>
        </w:rPr>
        <w:t xml:space="preserve"> deaths_avg_per_100k,</w:t>
      </w:r>
    </w:p>
    <w:p w14:paraId="3958E9D3"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group =</w:t>
      </w:r>
      <w:r w:rsidRPr="00A42FAE">
        <w:rPr>
          <w:rStyle w:val="NormalTok"/>
          <w:rFonts w:ascii="Courier" w:hAnsi="Courier"/>
          <w:i w:val="0"/>
          <w:sz w:val="17"/>
          <w:shd w:val="clear" w:color="auto" w:fill="auto"/>
        </w:rPr>
        <w:t xml:space="preserve"> state,</w:t>
      </w:r>
    </w:p>
    <w:p w14:paraId="1541A414" w14:textId="4F344CC7" w:rsidR="0048320E" w:rsidRDefault="009F65FA" w:rsidP="00A42FAE">
      <w:pPr>
        <w:pStyle w:val="Code"/>
      </w:pPr>
      <w:r>
        <w:rPr>
          <w:rStyle w:val="CodeAnnotation"/>
        </w:rPr>
        <w:t>3</w:t>
      </w:r>
      <w:r w:rsidR="002D4F87" w:rsidRPr="00A42FAE">
        <w:rPr>
          <w:rStyle w:val="NormalTok"/>
          <w:rFonts w:ascii="Courier" w:hAnsi="Courier"/>
          <w:i w:val="0"/>
          <w:sz w:val="17"/>
          <w:shd w:val="clear" w:color="auto" w:fill="auto"/>
        </w:rPr>
        <w:t xml:space="preserve">            </w:t>
      </w:r>
      <w:r w:rsidR="002D4F87" w:rsidRPr="00A42FAE">
        <w:rPr>
          <w:rStyle w:val="AttributeTok"/>
          <w:rFonts w:ascii="Courier" w:hAnsi="Courier"/>
          <w:i w:val="0"/>
          <w:color w:val="000000"/>
          <w:sz w:val="17"/>
          <w:shd w:val="clear" w:color="auto" w:fill="auto"/>
        </w:rPr>
        <w:t>text =</w:t>
      </w:r>
      <w:r w:rsidR="002D4F87" w:rsidRPr="00A42FAE">
        <w:rPr>
          <w:rStyle w:val="NormalTok"/>
          <w:rFonts w:ascii="Courier" w:hAnsi="Courier"/>
          <w:i w:val="0"/>
          <w:sz w:val="17"/>
          <w:shd w:val="clear" w:color="auto" w:fill="auto"/>
        </w:rPr>
        <w:t xml:space="preserve"> tooltip_text,</w:t>
      </w:r>
    </w:p>
    <w:p w14:paraId="48C6C319"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fill =</w:t>
      </w:r>
      <w:r w:rsidRPr="00A42FAE">
        <w:rPr>
          <w:rStyle w:val="NormalTok"/>
          <w:rFonts w:ascii="Courier" w:hAnsi="Courier"/>
          <w:i w:val="0"/>
          <w:sz w:val="17"/>
          <w:shd w:val="clear" w:color="auto" w:fill="auto"/>
        </w:rPr>
        <w:t xml:space="preserve"> deaths_avg_per_100k)) </w:t>
      </w:r>
      <w:r w:rsidRPr="00A42FAE">
        <w:rPr>
          <w:rStyle w:val="SpecialCharTok"/>
          <w:rFonts w:ascii="Courier" w:eastAsiaTheme="minorHAnsi" w:hAnsi="Courier" w:cs="TheSansMonoCondensed-Plain"/>
          <w:i w:val="0"/>
          <w:sz w:val="17"/>
          <w:szCs w:val="17"/>
          <w:shd w:val="clear" w:color="auto" w:fill="auto"/>
          <w:lang w:val="en-US"/>
        </w:rPr>
        <w:t>+</w:t>
      </w:r>
    </w:p>
    <w:p w14:paraId="46155F2C"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geom_col</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4AAA048"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scale_fill_viridis_c</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option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"rocket"</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73446B26"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theme_minimal</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C8E12FF"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labs</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title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"Deaths per 100,000 people over time"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38CBE694"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theme</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legend.position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"none"</w:t>
      </w:r>
      <w:r w:rsidRPr="00A42FAE">
        <w:rPr>
          <w:rStyle w:val="NormalTok"/>
          <w:rFonts w:ascii="Courier" w:hAnsi="Courier"/>
          <w:i w:val="0"/>
          <w:sz w:val="17"/>
          <w:shd w:val="clear" w:color="auto" w:fill="auto"/>
        </w:rPr>
        <w:t>,</w:t>
      </w:r>
    </w:p>
    <w:p w14:paraId="62CAA421"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plot.title.position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"plot"</w:t>
      </w:r>
      <w:r w:rsidRPr="00A42FAE">
        <w:rPr>
          <w:rStyle w:val="NormalTok"/>
          <w:rFonts w:ascii="Courier" w:hAnsi="Courier"/>
          <w:i w:val="0"/>
          <w:sz w:val="17"/>
          <w:shd w:val="clear" w:color="auto" w:fill="auto"/>
        </w:rPr>
        <w:t>,</w:t>
      </w:r>
    </w:p>
    <w:p w14:paraId="1E3336CC"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plot.title =</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element_text</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face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"bold"</w:t>
      </w:r>
      <w:r w:rsidRPr="00A42FAE">
        <w:rPr>
          <w:rStyle w:val="NormalTok"/>
          <w:rFonts w:ascii="Courier" w:hAnsi="Courier"/>
          <w:i w:val="0"/>
          <w:sz w:val="17"/>
          <w:shd w:val="clear" w:color="auto" w:fill="auto"/>
        </w:rPr>
        <w:t>),</w:t>
      </w:r>
    </w:p>
    <w:p w14:paraId="3A17CA85"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panel.grid.minor =</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element_blank</w:t>
      </w:r>
      <w:r w:rsidRPr="00A42FAE">
        <w:rPr>
          <w:rStyle w:val="NormalTok"/>
          <w:rFonts w:ascii="Courier" w:hAnsi="Courier"/>
          <w:i w:val="0"/>
          <w:sz w:val="17"/>
          <w:shd w:val="clear" w:color="auto" w:fill="auto"/>
        </w:rPr>
        <w:t>(),</w:t>
      </w:r>
    </w:p>
    <w:p w14:paraId="361F1658"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axis.title =</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element_blank</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295047E5"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facet_wrap</w:t>
      </w:r>
      <w:r w:rsidRPr="00A42FAE">
        <w:rPr>
          <w:rStyle w:val="NormalTok"/>
          <w:rFonts w:ascii="Courier" w:hAnsi="Courier"/>
          <w:i w:val="0"/>
          <w:sz w:val="17"/>
          <w:shd w:val="clear" w:color="auto" w:fill="auto"/>
        </w:rPr>
        <w:t>(</w:t>
      </w:r>
      <w:r w:rsidRPr="00A42FAE">
        <w:rPr>
          <w:rStyle w:val="SpecialCharTok"/>
          <w:rFonts w:ascii="Courier" w:eastAsiaTheme="minorHAnsi" w:hAnsi="Courier" w:cs="TheSansMonoCondensed-Plain"/>
          <w:i w:val="0"/>
          <w:sz w:val="17"/>
          <w:szCs w:val="17"/>
          <w:shd w:val="clear" w:color="auto" w:fill="auto"/>
          <w:lang w:val="en-US"/>
        </w:rPr>
        <w:t>~</w:t>
      </w:r>
      <w:r w:rsidRPr="00A42FAE">
        <w:rPr>
          <w:rStyle w:val="NormalTok"/>
          <w:rFonts w:ascii="Courier" w:hAnsi="Courier"/>
          <w:i w:val="0"/>
          <w:sz w:val="17"/>
          <w:shd w:val="clear" w:color="auto" w:fill="auto"/>
        </w:rPr>
        <w:t>state,</w:t>
      </w:r>
    </w:p>
    <w:p w14:paraId="268CFF08"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nrow =</w:t>
      </w:r>
      <w:r w:rsidRPr="00A42FAE">
        <w:rPr>
          <w:rStyle w:val="NormalTok"/>
          <w:rFonts w:ascii="Courier" w:hAnsi="Courier"/>
          <w:i w:val="0"/>
          <w:sz w:val="17"/>
          <w:shd w:val="clear" w:color="auto" w:fill="auto"/>
        </w:rPr>
        <w:t xml:space="preserve"> </w:t>
      </w:r>
      <w:r w:rsidRPr="00A42FAE">
        <w:rPr>
          <w:rStyle w:val="DecValTok"/>
          <w:rFonts w:ascii="Courier" w:hAnsi="Courier"/>
          <w:i w:val="0"/>
          <w:color w:val="000000"/>
          <w:sz w:val="17"/>
          <w:shd w:val="clear" w:color="auto" w:fill="auto"/>
        </w:rPr>
        <w:t>2</w:t>
      </w:r>
      <w:r w:rsidRPr="00A42FAE">
        <w:rPr>
          <w:rStyle w:val="NormalTok"/>
          <w:rFonts w:ascii="Courier" w:hAnsi="Courier"/>
          <w:i w:val="0"/>
          <w:sz w:val="17"/>
          <w:shd w:val="clear" w:color="auto" w:fill="auto"/>
        </w:rPr>
        <w:t>)</w:t>
      </w:r>
    </w:p>
    <w:p w14:paraId="20D55D26" w14:textId="77777777" w:rsidR="0048320E" w:rsidRDefault="0048320E" w:rsidP="00A42FAE">
      <w:pPr>
        <w:pStyle w:val="Code"/>
      </w:pPr>
    </w:p>
    <w:p w14:paraId="60B61AFE" w14:textId="77777777" w:rsidR="0048320E" w:rsidRDefault="0048320E" w:rsidP="00A42FAE">
      <w:pPr>
        <w:pStyle w:val="Code"/>
      </w:pPr>
    </w:p>
    <w:p w14:paraId="540238FA" w14:textId="77777777" w:rsidR="0048320E" w:rsidRDefault="002D4F87" w:rsidP="00A42FAE">
      <w:pPr>
        <w:pStyle w:val="Code"/>
      </w:pPr>
      <w:r w:rsidRPr="00A42FAE">
        <w:rPr>
          <w:rStyle w:val="FunctionTok"/>
          <w:rFonts w:ascii="Courier" w:hAnsi="Courier"/>
          <w:i w:val="0"/>
          <w:sz w:val="17"/>
          <w:shd w:val="clear" w:color="auto" w:fill="auto"/>
        </w:rPr>
        <w:t>ggplotly</w:t>
      </w:r>
      <w:r w:rsidRPr="00A42FAE">
        <w:rPr>
          <w:rStyle w:val="NormalTok"/>
          <w:rFonts w:ascii="Courier" w:hAnsi="Courier"/>
          <w:i w:val="0"/>
          <w:sz w:val="17"/>
          <w:shd w:val="clear" w:color="auto" w:fill="auto"/>
        </w:rPr>
        <w:t>(covid_chart,</w:t>
      </w:r>
    </w:p>
    <w:p w14:paraId="5ADF1F31" w14:textId="0521A694" w:rsidR="002D4F87" w:rsidRPr="00A42FAE" w:rsidRDefault="009F65FA" w:rsidP="00A42FAE">
      <w:pPr>
        <w:pStyle w:val="Code"/>
      </w:pPr>
      <w:r>
        <w:rPr>
          <w:rStyle w:val="CodeAnnotation"/>
        </w:rPr>
        <w:t>4</w:t>
      </w:r>
      <w:r w:rsidR="002D4F87" w:rsidRPr="00A42FAE">
        <w:rPr>
          <w:rStyle w:val="NormalTok"/>
          <w:rFonts w:ascii="Courier" w:hAnsi="Courier"/>
          <w:i w:val="0"/>
          <w:sz w:val="17"/>
          <w:shd w:val="clear" w:color="auto" w:fill="auto"/>
        </w:rPr>
        <w:t xml:space="preserve">        </w:t>
      </w:r>
      <w:r w:rsidR="002D4F87" w:rsidRPr="00A42FAE">
        <w:rPr>
          <w:rStyle w:val="AttributeTok"/>
          <w:rFonts w:ascii="Courier" w:hAnsi="Courier"/>
          <w:i w:val="0"/>
          <w:color w:val="000000"/>
          <w:sz w:val="17"/>
          <w:shd w:val="clear" w:color="auto" w:fill="auto"/>
        </w:rPr>
        <w:t>tooltip =</w:t>
      </w:r>
      <w:r w:rsidR="002D4F87" w:rsidRPr="00A42FAE">
        <w:rPr>
          <w:rStyle w:val="NormalTok"/>
          <w:rFonts w:ascii="Courier" w:hAnsi="Courier"/>
          <w:i w:val="0"/>
          <w:sz w:val="17"/>
          <w:shd w:val="clear" w:color="auto" w:fill="auto"/>
        </w:rPr>
        <w:t xml:space="preserve"> </w:t>
      </w:r>
      <w:r w:rsidR="002D4F87" w:rsidRPr="00A42FAE">
        <w:rPr>
          <w:rStyle w:val="StringTok"/>
          <w:rFonts w:ascii="Courier" w:eastAsiaTheme="minorHAnsi" w:hAnsi="Courier" w:cs="TheSansMonoCondensed-Plain"/>
          <w:i w:val="0"/>
          <w:color w:val="000000"/>
          <w:sz w:val="17"/>
          <w:szCs w:val="17"/>
          <w:shd w:val="clear" w:color="auto" w:fill="auto"/>
          <w:lang w:val="en-US"/>
        </w:rPr>
        <w:t>"tooltip_text"</w:t>
      </w:r>
      <w:r w:rsidR="002D4F87" w:rsidRPr="00A42FAE">
        <w:rPr>
          <w:rStyle w:val="NormalTok"/>
          <w:rFonts w:ascii="Courier" w:hAnsi="Courier"/>
          <w:i w:val="0"/>
          <w:sz w:val="17"/>
          <w:shd w:val="clear" w:color="auto" w:fill="auto"/>
        </w:rPr>
        <w:t>)</w:t>
      </w:r>
    </w:p>
    <w:p w14:paraId="3CBC8FB0" w14:textId="09EBD3AE" w:rsidR="002D4F87" w:rsidRDefault="00790D61" w:rsidP="00A601C9">
      <w:pPr>
        <w:pStyle w:val="Body"/>
      </w:pPr>
      <w:r>
        <w:t>Figure 9-</w:t>
      </w:r>
      <w:r w:rsidR="002D4F87">
        <w:t>16 shows what our new tooltip looks like: a simple summary of the state, nicely formatted date, and death rate on that day.</w:t>
      </w:r>
    </w:p>
    <w:p w14:paraId="28E13A91" w14:textId="67451004" w:rsidR="002D4F87" w:rsidRDefault="002D4F87" w:rsidP="00A42FAE">
      <w:pPr>
        <w:pStyle w:val="GraphicSlug"/>
      </w:pPr>
      <w:r>
        <w:t>[</w:t>
      </w:r>
      <w:r w:rsidR="00C5544E">
        <w:t>F09</w:t>
      </w:r>
      <w:r>
        <w:t>016.png]</w:t>
      </w:r>
    </w:p>
    <w:p w14:paraId="6390882B" w14:textId="77777777" w:rsidR="002D4F87" w:rsidRDefault="002D4F87" w:rsidP="002D4F87">
      <w:pPr>
        <w:pStyle w:val="CaptionedFigure"/>
      </w:pPr>
      <w:r>
        <w:rPr>
          <w:noProof/>
        </w:rPr>
        <w:drawing>
          <wp:inline distT="0" distB="0" distL="0" distR="0" wp14:anchorId="0B26DC37" wp14:editId="6CDAEE16">
            <wp:extent cx="5334000" cy="2932917"/>
            <wp:effectExtent l="0" t="0" r="0" b="0"/>
            <wp:docPr id="442" name="Picture"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443" name="Picture" descr="../../assets/covid-website-tooltip.png"/>
                    <pic:cNvPicPr>
                      <a:picLocks noChangeAspect="1" noChangeArrowheads="1"/>
                    </pic:cNvPicPr>
                  </pic:nvPicPr>
                  <pic:blipFill>
                    <a:blip r:embed="rId21"/>
                    <a:stretch>
                      <a:fillRect/>
                    </a:stretch>
                  </pic:blipFill>
                  <pic:spPr bwMode="auto">
                    <a:xfrm>
                      <a:off x="0" y="0"/>
                      <a:ext cx="5334000" cy="2932917"/>
                    </a:xfrm>
                    <a:prstGeom prst="rect">
                      <a:avLst/>
                    </a:prstGeom>
                    <a:noFill/>
                    <a:ln w="9525">
                      <a:noFill/>
                      <a:headEnd/>
                      <a:tailEnd/>
                    </a:ln>
                  </pic:spPr>
                </pic:pic>
              </a:graphicData>
            </a:graphic>
          </wp:inline>
        </w:drawing>
      </w:r>
    </w:p>
    <w:p w14:paraId="3AC4BC01" w14:textId="0EBD50D3" w:rsidR="002D4F87" w:rsidRDefault="002D4F87" w:rsidP="00121BAD">
      <w:pPr>
        <w:pStyle w:val="CaptionLine"/>
      </w:pPr>
      <w:r>
        <w:t>Easy to read interactive tooltips on the COVID death rate chart</w:t>
      </w:r>
    </w:p>
    <w:p w14:paraId="286D38CC" w14:textId="77777777" w:rsidR="002D4F87" w:rsidRDefault="002D4F87" w:rsidP="00A601C9">
      <w:pPr>
        <w:pStyle w:val="Body"/>
      </w:pPr>
      <w:r>
        <w:t>Adding interactivity in this way is a great way to take advantage of the medium of a website. Users who might feel overwhelmed looking at the static chart can explore the interactive version, hovering to see a summary of the results on any single day.</w:t>
      </w:r>
    </w:p>
    <w:p w14:paraId="0128BA10" w14:textId="77777777" w:rsidR="002D4F87" w:rsidRDefault="002D4F87" w:rsidP="00501B23">
      <w:pPr>
        <w:pStyle w:val="HeadA"/>
      </w:pPr>
      <w:bookmarkStart w:id="9" w:name="hosting"/>
      <w:bookmarkEnd w:id="8"/>
      <w:r>
        <w:t>Hosting</w:t>
      </w:r>
    </w:p>
    <w:p w14:paraId="1276A406" w14:textId="77777777" w:rsidR="002D4F87" w:rsidRDefault="002D4F87" w:rsidP="00A601C9">
      <w:pPr>
        <w:pStyle w:val="Body"/>
      </w:pPr>
      <w:r>
        <w:t>Making a website is great, but you also need a way to share it. There are various ways to do this, ranging from quite simple to quite complex.</w:t>
      </w:r>
    </w:p>
    <w:p w14:paraId="6C7F3419" w14:textId="77777777" w:rsidR="002D4F87" w:rsidRDefault="002D4F87" w:rsidP="00A601C9">
      <w:pPr>
        <w:pStyle w:val="Body"/>
      </w:pPr>
      <w:r>
        <w:t xml:space="preserve">The simplest solution is to zip up the files in your </w:t>
      </w:r>
      <w:r w:rsidRPr="00A42FAE">
        <w:rPr>
          <w:rStyle w:val="Literal"/>
          <w:rFonts w:eastAsiaTheme="minorHAnsi"/>
        </w:rPr>
        <w:t>docs</w:t>
      </w:r>
      <w:r>
        <w:t xml:space="preserve"> folder (or whatever folder you put </w:t>
      </w:r>
      <w:r>
        <w:lastRenderedPageBreak/>
        <w:t>your rendered website in) and email your ZIP file to others. They can unzip it and open the HTML files in their browser. This works fine if you know you won’t want to make changes to the data or styling of your website. But, as we discussed in 6, what we think of as a one-time project rarely is.</w:t>
      </w:r>
    </w:p>
    <w:p w14:paraId="66FE9815" w14:textId="77777777" w:rsidR="002D4F87" w:rsidRDefault="002D4F87" w:rsidP="00A601C9">
      <w:pPr>
        <w:pStyle w:val="Body"/>
      </w:pPr>
      <w:r>
        <w:t xml:space="preserve">A better approach is to put your entire </w:t>
      </w:r>
      <w:r w:rsidRPr="00A42FAE">
        <w:rPr>
          <w:rStyle w:val="Literal"/>
          <w:rFonts w:eastAsiaTheme="minorHAnsi"/>
        </w:rPr>
        <w:t>docs</w:t>
      </w:r>
      <w:r>
        <w:t xml:space="preserve"> folder in a place where others can see it. This could be an internal network, Dropbox, Google Drive, Box, or something similar. This has the advantage of being simple to implement while allowing you to only give access to those you want to see your website. You can even automate the process of copying your </w:t>
      </w:r>
      <w:r w:rsidRPr="00A42FAE">
        <w:rPr>
          <w:rStyle w:val="Literal"/>
          <w:rFonts w:eastAsiaTheme="minorHAnsi"/>
        </w:rPr>
        <w:t>docs</w:t>
      </w:r>
      <w:r>
        <w:t xml:space="preserve"> folder to various online file sharing sites using R packages: the </w:t>
      </w:r>
      <w:r w:rsidRPr="00A42FAE">
        <w:rPr>
          <w:rStyle w:val="Literal"/>
          <w:rFonts w:eastAsiaTheme="minorHAnsi"/>
        </w:rPr>
        <w:t>rdrop2</w:t>
      </w:r>
      <w:r>
        <w:t xml:space="preserve"> package works with Dropbox, </w:t>
      </w:r>
      <w:r w:rsidRPr="00A42FAE">
        <w:rPr>
          <w:rStyle w:val="Literal"/>
          <w:rFonts w:eastAsiaTheme="minorHAnsi"/>
        </w:rPr>
        <w:t>googledrive</w:t>
      </w:r>
      <w:r>
        <w:t xml:space="preserve"> works with Google Drive, and </w:t>
      </w:r>
      <w:r w:rsidRPr="00A42FAE">
        <w:rPr>
          <w:rStyle w:val="Literal"/>
          <w:rFonts w:eastAsiaTheme="minorHAnsi"/>
        </w:rPr>
        <w:t>boxr</w:t>
      </w:r>
      <w:r>
        <w:t xml:space="preserve"> works with Box. In the past, I have written code like that below, which renders my site, uses the </w:t>
      </w:r>
      <w:r w:rsidRPr="00A42FAE">
        <w:rPr>
          <w:rStyle w:val="Literal"/>
          <w:rFonts w:eastAsiaTheme="minorHAnsi"/>
        </w:rPr>
        <w:t>dir_ls()</w:t>
      </w:r>
      <w:r>
        <w:t xml:space="preserve"> function from the </w:t>
      </w:r>
      <w:r w:rsidRPr="00A42FAE">
        <w:rPr>
          <w:rStyle w:val="Literal"/>
          <w:rFonts w:eastAsiaTheme="minorHAnsi"/>
        </w:rPr>
        <w:t>fs</w:t>
      </w:r>
      <w:r>
        <w:t xml:space="preserve"> package to identify all files in the </w:t>
      </w:r>
      <w:r w:rsidRPr="00A42FAE">
        <w:rPr>
          <w:rStyle w:val="Literal"/>
          <w:rFonts w:eastAsiaTheme="minorHAnsi"/>
        </w:rPr>
        <w:t>docs</w:t>
      </w:r>
      <w:r>
        <w:t xml:space="preserve"> directory, and then uploads these files to Dropbox. Having your code to render and upload it to Dropbox all in one file means you can just run your entire file, generating and uploading your website in one go.</w:t>
      </w:r>
    </w:p>
    <w:p w14:paraId="59797DFE" w14:textId="77777777" w:rsidR="0048320E" w:rsidRDefault="002D4F87" w:rsidP="00A42FAE">
      <w:pPr>
        <w:pStyle w:val="Code"/>
      </w:pPr>
      <w:r w:rsidRPr="00A42FAE">
        <w:rPr>
          <w:rStyle w:val="FunctionTok"/>
          <w:rFonts w:ascii="Courier" w:hAnsi="Courier"/>
          <w:i w:val="0"/>
          <w:sz w:val="17"/>
          <w:shd w:val="clear" w:color="auto" w:fill="auto"/>
        </w:rPr>
        <w:t>library</w:t>
      </w:r>
      <w:r w:rsidRPr="00A42FAE">
        <w:rPr>
          <w:rStyle w:val="NormalTok"/>
          <w:rFonts w:ascii="Courier" w:hAnsi="Courier"/>
          <w:i w:val="0"/>
          <w:sz w:val="17"/>
          <w:shd w:val="clear" w:color="auto" w:fill="auto"/>
        </w:rPr>
        <w:t>(tidyverse)</w:t>
      </w:r>
    </w:p>
    <w:p w14:paraId="3F575873" w14:textId="77777777" w:rsidR="0048320E" w:rsidRDefault="002D4F87" w:rsidP="00A42FAE">
      <w:pPr>
        <w:pStyle w:val="Code"/>
      </w:pPr>
      <w:r w:rsidRPr="00A42FAE">
        <w:rPr>
          <w:rStyle w:val="FunctionTok"/>
          <w:rFonts w:ascii="Courier" w:hAnsi="Courier"/>
          <w:i w:val="0"/>
          <w:sz w:val="17"/>
          <w:shd w:val="clear" w:color="auto" w:fill="auto"/>
        </w:rPr>
        <w:t>library</w:t>
      </w:r>
      <w:r w:rsidRPr="00A42FAE">
        <w:rPr>
          <w:rStyle w:val="NormalTok"/>
          <w:rFonts w:ascii="Courier" w:hAnsi="Courier"/>
          <w:i w:val="0"/>
          <w:sz w:val="17"/>
          <w:shd w:val="clear" w:color="auto" w:fill="auto"/>
        </w:rPr>
        <w:t>(rmarkdown)</w:t>
      </w:r>
    </w:p>
    <w:p w14:paraId="4BC1F7D0" w14:textId="77777777" w:rsidR="0048320E" w:rsidRDefault="002D4F87" w:rsidP="00A42FAE">
      <w:pPr>
        <w:pStyle w:val="Code"/>
      </w:pPr>
      <w:r w:rsidRPr="00A42FAE">
        <w:rPr>
          <w:rStyle w:val="FunctionTok"/>
          <w:rFonts w:ascii="Courier" w:hAnsi="Courier"/>
          <w:i w:val="0"/>
          <w:sz w:val="17"/>
          <w:shd w:val="clear" w:color="auto" w:fill="auto"/>
        </w:rPr>
        <w:t>library</w:t>
      </w:r>
      <w:r w:rsidRPr="00A42FAE">
        <w:rPr>
          <w:rStyle w:val="NormalTok"/>
          <w:rFonts w:ascii="Courier" w:hAnsi="Courier"/>
          <w:i w:val="0"/>
          <w:sz w:val="17"/>
          <w:shd w:val="clear" w:color="auto" w:fill="auto"/>
        </w:rPr>
        <w:t>(fs)</w:t>
      </w:r>
    </w:p>
    <w:p w14:paraId="79309017" w14:textId="77777777" w:rsidR="0048320E" w:rsidRDefault="002D4F87" w:rsidP="00A42FAE">
      <w:pPr>
        <w:pStyle w:val="Code"/>
      </w:pPr>
      <w:r w:rsidRPr="00A42FAE">
        <w:rPr>
          <w:rStyle w:val="FunctionTok"/>
          <w:rFonts w:ascii="Courier" w:hAnsi="Courier"/>
          <w:i w:val="0"/>
          <w:sz w:val="17"/>
          <w:shd w:val="clear" w:color="auto" w:fill="auto"/>
        </w:rPr>
        <w:t>library</w:t>
      </w:r>
      <w:r w:rsidRPr="00A42FAE">
        <w:rPr>
          <w:rStyle w:val="NormalTok"/>
          <w:rFonts w:ascii="Courier" w:hAnsi="Courier"/>
          <w:i w:val="0"/>
          <w:sz w:val="17"/>
          <w:shd w:val="clear" w:color="auto" w:fill="auto"/>
        </w:rPr>
        <w:t>(rdrop2)</w:t>
      </w:r>
    </w:p>
    <w:p w14:paraId="4F53DDE8" w14:textId="77777777" w:rsidR="0048320E" w:rsidRDefault="0048320E" w:rsidP="00A42FAE">
      <w:pPr>
        <w:pStyle w:val="Code"/>
      </w:pPr>
    </w:p>
    <w:p w14:paraId="24407183" w14:textId="77777777" w:rsidR="0048320E" w:rsidRDefault="002D4F87" w:rsidP="00A42FAE">
      <w:pPr>
        <w:pStyle w:val="Code"/>
      </w:pPr>
      <w:r w:rsidRPr="00A42FAE">
        <w:rPr>
          <w:rStyle w:val="CommentTok"/>
          <w:rFonts w:ascii="Courier" w:hAnsi="Courier"/>
          <w:color w:val="000000"/>
          <w:sz w:val="17"/>
          <w:shd w:val="clear" w:color="auto" w:fill="auto"/>
        </w:rPr>
        <w:t># Render the website</w:t>
      </w:r>
    </w:p>
    <w:p w14:paraId="1D6EC0F6" w14:textId="77777777" w:rsidR="0048320E" w:rsidRDefault="002D4F87" w:rsidP="00A42FAE">
      <w:pPr>
        <w:pStyle w:val="Code"/>
      </w:pPr>
      <w:r w:rsidRPr="00A42FAE">
        <w:rPr>
          <w:rStyle w:val="FunctionTok"/>
          <w:rFonts w:ascii="Courier" w:hAnsi="Courier"/>
          <w:i w:val="0"/>
          <w:sz w:val="17"/>
          <w:shd w:val="clear" w:color="auto" w:fill="auto"/>
        </w:rPr>
        <w:t>render_site</w:t>
      </w:r>
      <w:r w:rsidRPr="00A42FAE">
        <w:rPr>
          <w:rStyle w:val="NormalTok"/>
          <w:rFonts w:ascii="Courier" w:hAnsi="Courier"/>
          <w:i w:val="0"/>
          <w:sz w:val="17"/>
          <w:shd w:val="clear" w:color="auto" w:fill="auto"/>
        </w:rPr>
        <w:t>()</w:t>
      </w:r>
    </w:p>
    <w:p w14:paraId="771DE1D2" w14:textId="77777777" w:rsidR="0048320E" w:rsidRDefault="0048320E" w:rsidP="00A42FAE">
      <w:pPr>
        <w:pStyle w:val="Code"/>
      </w:pPr>
    </w:p>
    <w:p w14:paraId="05207D30" w14:textId="77777777" w:rsidR="0048320E" w:rsidRDefault="002D4F87" w:rsidP="00A42FAE">
      <w:pPr>
        <w:pStyle w:val="Code"/>
      </w:pPr>
      <w:r w:rsidRPr="00A42FAE">
        <w:rPr>
          <w:rStyle w:val="CommentTok"/>
          <w:rFonts w:ascii="Courier" w:hAnsi="Courier"/>
          <w:color w:val="000000"/>
          <w:sz w:val="17"/>
          <w:shd w:val="clear" w:color="auto" w:fill="auto"/>
        </w:rPr>
        <w:t># Upload to Dropbox</w:t>
      </w:r>
    </w:p>
    <w:p w14:paraId="2A0D0731" w14:textId="77777777" w:rsidR="0048320E" w:rsidRDefault="002D4F87" w:rsidP="00A42FAE">
      <w:pPr>
        <w:pStyle w:val="Code"/>
      </w:pPr>
      <w:r w:rsidRPr="00A42FAE">
        <w:rPr>
          <w:rStyle w:val="NormalTok"/>
          <w:rFonts w:ascii="Courier" w:hAnsi="Courier"/>
          <w:i w:val="0"/>
          <w:sz w:val="17"/>
          <w:shd w:val="clear" w:color="auto" w:fill="auto"/>
        </w:rPr>
        <w:t xml:space="preserve">website_files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r w:rsidRPr="00A42FAE">
        <w:rPr>
          <w:rStyle w:val="FunctionTok"/>
          <w:rFonts w:ascii="Courier" w:hAnsi="Courier"/>
          <w:i w:val="0"/>
          <w:sz w:val="17"/>
          <w:shd w:val="clear" w:color="auto" w:fill="auto"/>
        </w:rPr>
        <w:t>dir_ls</w:t>
      </w:r>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"docs"</w:t>
      </w:r>
      <w:r w:rsidRPr="00A42FAE">
        <w:rPr>
          <w:rStyle w:val="NormalTok"/>
          <w:rFonts w:ascii="Courier" w:hAnsi="Courier"/>
          <w:i w:val="0"/>
          <w:sz w:val="17"/>
          <w:shd w:val="clear" w:color="auto" w:fill="auto"/>
        </w:rPr>
        <w:t>,</w:t>
      </w:r>
    </w:p>
    <w:p w14:paraId="498EAF2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type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"file"</w:t>
      </w:r>
      <w:r w:rsidRPr="00A42FAE">
        <w:rPr>
          <w:rStyle w:val="NormalTok"/>
          <w:rFonts w:ascii="Courier" w:hAnsi="Courier"/>
          <w:i w:val="0"/>
          <w:sz w:val="17"/>
          <w:shd w:val="clear" w:color="auto" w:fill="auto"/>
        </w:rPr>
        <w:t>,</w:t>
      </w:r>
    </w:p>
    <w:p w14:paraId="371DABF7"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recurse =</w:t>
      </w:r>
      <w:r w:rsidRPr="00A42FAE">
        <w:rPr>
          <w:rStyle w:val="NormalTok"/>
          <w:rFonts w:ascii="Courier" w:hAnsi="Courier"/>
          <w:i w:val="0"/>
          <w:sz w:val="17"/>
          <w:shd w:val="clear" w:color="auto" w:fill="auto"/>
        </w:rPr>
        <w:t xml:space="preserve"> </w:t>
      </w:r>
      <w:r w:rsidRPr="00A42FAE">
        <w:rPr>
          <w:rStyle w:val="ConstantTok"/>
          <w:rFonts w:ascii="Courier" w:hAnsi="Courier"/>
          <w:i w:val="0"/>
          <w:sz w:val="17"/>
          <w:shd w:val="clear" w:color="auto" w:fill="auto"/>
        </w:rPr>
        <w:t>TRUE</w:t>
      </w:r>
      <w:r w:rsidRPr="00A42FAE">
        <w:rPr>
          <w:rStyle w:val="NormalTok"/>
          <w:rFonts w:ascii="Courier" w:hAnsi="Courier"/>
          <w:i w:val="0"/>
          <w:sz w:val="17"/>
          <w:shd w:val="clear" w:color="auto" w:fill="auto"/>
        </w:rPr>
        <w:t>)</w:t>
      </w:r>
    </w:p>
    <w:p w14:paraId="24A9C073" w14:textId="77777777" w:rsidR="0048320E" w:rsidRDefault="0048320E" w:rsidP="00A42FAE">
      <w:pPr>
        <w:pStyle w:val="Code"/>
      </w:pPr>
    </w:p>
    <w:p w14:paraId="501D3C90" w14:textId="085AF65B" w:rsidR="002D4F87" w:rsidRPr="00A42FAE" w:rsidRDefault="002D4F87" w:rsidP="00A42FAE">
      <w:pPr>
        <w:pStyle w:val="Code"/>
      </w:pPr>
      <w:r w:rsidRPr="00A42FAE">
        <w:rPr>
          <w:rStyle w:val="FunctionTok"/>
          <w:rFonts w:ascii="Courier" w:hAnsi="Courier"/>
          <w:i w:val="0"/>
          <w:sz w:val="17"/>
          <w:shd w:val="clear" w:color="auto" w:fill="auto"/>
        </w:rPr>
        <w:t>walk</w:t>
      </w:r>
      <w:r w:rsidRPr="00A42FAE">
        <w:rPr>
          <w:rStyle w:val="NormalTok"/>
          <w:rFonts w:ascii="Courier" w:hAnsi="Courier"/>
          <w:i w:val="0"/>
          <w:sz w:val="17"/>
          <w:shd w:val="clear" w:color="auto" w:fill="auto"/>
        </w:rPr>
        <w:t xml:space="preserve">(website_files, drop_upload, </w:t>
      </w:r>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"COVID Website"</w:t>
      </w:r>
      <w:r w:rsidRPr="00A42FAE">
        <w:rPr>
          <w:rStyle w:val="NormalTok"/>
          <w:rFonts w:ascii="Courier" w:hAnsi="Courier"/>
          <w:i w:val="0"/>
          <w:sz w:val="17"/>
          <w:shd w:val="clear" w:color="auto" w:fill="auto"/>
        </w:rPr>
        <w:t>)</w:t>
      </w:r>
    </w:p>
    <w:p w14:paraId="0CA93F7A" w14:textId="77777777" w:rsidR="002D4F87" w:rsidRDefault="002D4F87" w:rsidP="00A601C9">
      <w:pPr>
        <w:pStyle w:val="Body"/>
      </w:pPr>
      <w:r>
        <w:t xml:space="preserve">The most complicated yet most powerful solution is to use GitHub Pages (or a similar static hosting service). The idea is that, each time you commit your code to GitHub (or a similar service for posting code online), it deploys to URL you have set up. Learning to use GitHub is an investment (the book </w:t>
      </w:r>
      <w:r w:rsidRPr="00655516">
        <w:rPr>
          <w:rStyle w:val="Italic"/>
        </w:rPr>
        <w:t>Happy Git and GitHub for the useR</w:t>
      </w:r>
      <w:r>
        <w:t xml:space="preserve"> by Jenny Bryan is a great resource), but being able to host your website for free makes it worth the time and effort.</w:t>
      </w:r>
    </w:p>
    <w:p w14:paraId="53F4D2A8" w14:textId="7D1FB785" w:rsidR="002D4F87" w:rsidRDefault="002D4F87" w:rsidP="00A601C9">
      <w:pPr>
        <w:pStyle w:val="Body"/>
      </w:pPr>
      <w:r>
        <w:t xml:space="preserve">Here’s how GitHub Pages works. Most of the time, when you look at a file on GitHub, you see its underlying source code. If you look at an HTML file, you see the HTML code. GitHub Pages, on the other hand, doesn’t show you the code of HTML files; it shows you the rendered HTML files. This is what we want when we create a website. To host your website on GitHub Pages, you’ll need to first push your code to GitHub. Once you have a repository set up there, you’ll go to it, then go to the Settings tab. From there, what you see should look like </w:t>
      </w:r>
      <w:r w:rsidR="00790D61">
        <w:t>Figure 9-</w:t>
      </w:r>
      <w:r>
        <w:t>17.</w:t>
      </w:r>
    </w:p>
    <w:p w14:paraId="72425EBB" w14:textId="41FF575B" w:rsidR="002D4F87" w:rsidRDefault="002D4F87" w:rsidP="00A42FAE">
      <w:pPr>
        <w:pStyle w:val="GraphicSlug"/>
      </w:pPr>
      <w:r>
        <w:t>[</w:t>
      </w:r>
      <w:r w:rsidR="00C5544E">
        <w:t>F09</w:t>
      </w:r>
      <w:r>
        <w:t>017.png]</w:t>
      </w:r>
    </w:p>
    <w:p w14:paraId="773914C1" w14:textId="77777777" w:rsidR="002D4F87" w:rsidRDefault="002D4F87" w:rsidP="002D4F87">
      <w:pPr>
        <w:pStyle w:val="CaptionedFigure"/>
      </w:pPr>
      <w:r>
        <w:rPr>
          <w:noProof/>
        </w:rPr>
        <w:lastRenderedPageBreak/>
        <w:drawing>
          <wp:inline distT="0" distB="0" distL="0" distR="0" wp14:anchorId="25ECC678" wp14:editId="0786A278">
            <wp:extent cx="5334000" cy="2026569"/>
            <wp:effectExtent l="0" t="0" r="0" b="0"/>
            <wp:docPr id="446" name="Picture" descr="Figure 9.17: Setting up GitHub Pages"/>
            <wp:cNvGraphicFramePr/>
            <a:graphic xmlns:a="http://schemas.openxmlformats.org/drawingml/2006/main">
              <a:graphicData uri="http://schemas.openxmlformats.org/drawingml/2006/picture">
                <pic:pic xmlns:pic="http://schemas.openxmlformats.org/drawingml/2006/picture">
                  <pic:nvPicPr>
                    <pic:cNvPr id="447" name="Picture" descr="../../assets/gh-pages.png"/>
                    <pic:cNvPicPr>
                      <a:picLocks noChangeAspect="1" noChangeArrowheads="1"/>
                    </pic:cNvPicPr>
                  </pic:nvPicPr>
                  <pic:blipFill>
                    <a:blip r:embed="rId22"/>
                    <a:stretch>
                      <a:fillRect/>
                    </a:stretch>
                  </pic:blipFill>
                  <pic:spPr bwMode="auto">
                    <a:xfrm>
                      <a:off x="0" y="0"/>
                      <a:ext cx="5334000" cy="2026569"/>
                    </a:xfrm>
                    <a:prstGeom prst="rect">
                      <a:avLst/>
                    </a:prstGeom>
                    <a:noFill/>
                    <a:ln w="9525">
                      <a:noFill/>
                      <a:headEnd/>
                      <a:tailEnd/>
                    </a:ln>
                  </pic:spPr>
                </pic:pic>
              </a:graphicData>
            </a:graphic>
          </wp:inline>
        </w:drawing>
      </w:r>
    </w:p>
    <w:p w14:paraId="63DE34CF" w14:textId="46E3AF06" w:rsidR="002D4F87" w:rsidRDefault="002D4F87" w:rsidP="00121BAD">
      <w:pPr>
        <w:pStyle w:val="CaptionLine"/>
      </w:pPr>
      <w:r>
        <w:t>Setting up GitHub Pages</w:t>
      </w:r>
    </w:p>
    <w:p w14:paraId="5E9CDD69" w14:textId="437A87F7" w:rsidR="002D4F87" w:rsidRDefault="002D4F87" w:rsidP="00A601C9">
      <w:pPr>
        <w:pStyle w:val="Body"/>
      </w:pPr>
      <w:r>
        <w:t xml:space="preserve">On this screen, you now choose how you want GitHub to deploy the raw HTML into a rendered website. The easiest approach is to keep the default source (“Deploy from a branch”) and then select your default branch (usually </w:t>
      </w:r>
      <w:r w:rsidRPr="00A42FAE">
        <w:rPr>
          <w:rStyle w:val="Literal"/>
          <w:rFonts w:eastAsiaTheme="minorHAnsi"/>
        </w:rPr>
        <w:t>main</w:t>
      </w:r>
      <w:r>
        <w:t xml:space="preserve"> or </w:t>
      </w:r>
      <w:r w:rsidRPr="00A42FAE">
        <w:rPr>
          <w:rStyle w:val="Literal"/>
          <w:rFonts w:eastAsiaTheme="minorHAnsi"/>
        </w:rPr>
        <w:t>master</w:t>
      </w:r>
      <w:r>
        <w:t xml:space="preserve">). You then select a directory where the HTML files you want to be rendered are found. You have two options: </w:t>
      </w:r>
      <w:r w:rsidRPr="00A42FAE">
        <w:rPr>
          <w:rStyle w:val="Literal"/>
          <w:rFonts w:eastAsiaTheme="minorHAnsi"/>
        </w:rPr>
        <w:t>root</w:t>
      </w:r>
      <w:r>
        <w:t xml:space="preserve"> or </w:t>
      </w:r>
      <w:r w:rsidRPr="00A42FAE">
        <w:rPr>
          <w:rStyle w:val="Literal"/>
          <w:rFonts w:eastAsiaTheme="minorHAnsi"/>
        </w:rPr>
        <w:t>docs</w:t>
      </w:r>
      <w:r>
        <w:t xml:space="preserve">. My files are in </w:t>
      </w:r>
      <w:r w:rsidRPr="00A42FAE">
        <w:rPr>
          <w:rStyle w:val="Literal"/>
          <w:rFonts w:eastAsiaTheme="minorHAnsi"/>
        </w:rPr>
        <w:t>docs</w:t>
      </w:r>
      <w:r>
        <w:t xml:space="preserve"> so I’ll choose that. Do you remember, way back in the beginning, how we told RStudio to configure our website for GitHub pages? Doing so put our HTML files in the </w:t>
      </w:r>
      <w:r w:rsidRPr="00A42FAE">
        <w:rPr>
          <w:rStyle w:val="Literal"/>
          <w:rFonts w:eastAsiaTheme="minorHAnsi"/>
        </w:rPr>
        <w:t>docs</w:t>
      </w:r>
      <w:r>
        <w:t xml:space="preserve"> folder because that is one place that GitHub Pages looks for such files. After we hit save, wait a few minutes, and GitHub will show us a URL like that in </w:t>
      </w:r>
      <w:r w:rsidR="00790D61">
        <w:t>Figure 9-</w:t>
      </w:r>
      <w:r>
        <w:t>18 where our website now lives.</w:t>
      </w:r>
    </w:p>
    <w:p w14:paraId="42E6FAC8" w14:textId="1D0425B9" w:rsidR="002D4F87" w:rsidRDefault="002D4F87" w:rsidP="00A42FAE">
      <w:pPr>
        <w:pStyle w:val="GraphicSlug"/>
      </w:pPr>
      <w:r>
        <w:t>[</w:t>
      </w:r>
      <w:r w:rsidR="00C5544E">
        <w:t>F09</w:t>
      </w:r>
      <w:r>
        <w:t>018.png]</w:t>
      </w:r>
    </w:p>
    <w:p w14:paraId="322FAB3D" w14:textId="77777777" w:rsidR="002D4F87" w:rsidRDefault="002D4F87" w:rsidP="002D4F87">
      <w:pPr>
        <w:pStyle w:val="CaptionedFigure"/>
      </w:pPr>
      <w:r>
        <w:rPr>
          <w:noProof/>
        </w:rPr>
        <w:drawing>
          <wp:inline distT="0" distB="0" distL="0" distR="0" wp14:anchorId="531383E6" wp14:editId="2EB7F223">
            <wp:extent cx="5334000" cy="1589345"/>
            <wp:effectExtent l="0" t="0" r="0" b="0"/>
            <wp:docPr id="449" name="Picture" descr="Figure 9.18: The location of our website published with GitHub Pages"/>
            <wp:cNvGraphicFramePr/>
            <a:graphic xmlns:a="http://schemas.openxmlformats.org/drawingml/2006/main">
              <a:graphicData uri="http://schemas.openxmlformats.org/drawingml/2006/picture">
                <pic:pic xmlns:pic="http://schemas.openxmlformats.org/drawingml/2006/picture">
                  <pic:nvPicPr>
                    <pic:cNvPr id="450" name="Picture" descr="../../assets/gh-pages-published.png"/>
                    <pic:cNvPicPr>
                      <a:picLocks noChangeAspect="1" noChangeArrowheads="1"/>
                    </pic:cNvPicPr>
                  </pic:nvPicPr>
                  <pic:blipFill>
                    <a:blip r:embed="rId23"/>
                    <a:stretch>
                      <a:fillRect/>
                    </a:stretch>
                  </pic:blipFill>
                  <pic:spPr bwMode="auto">
                    <a:xfrm>
                      <a:off x="0" y="0"/>
                      <a:ext cx="5334000" cy="1589345"/>
                    </a:xfrm>
                    <a:prstGeom prst="rect">
                      <a:avLst/>
                    </a:prstGeom>
                    <a:noFill/>
                    <a:ln w="9525">
                      <a:noFill/>
                      <a:headEnd/>
                      <a:tailEnd/>
                    </a:ln>
                  </pic:spPr>
                </pic:pic>
              </a:graphicData>
            </a:graphic>
          </wp:inline>
        </w:drawing>
      </w:r>
    </w:p>
    <w:p w14:paraId="69C9222B" w14:textId="27BE41B6" w:rsidR="002D4F87" w:rsidRDefault="002D4F87" w:rsidP="00121BAD">
      <w:pPr>
        <w:pStyle w:val="CaptionLine"/>
      </w:pPr>
      <w:r>
        <w:t>The location of our website published with GitHub Pages</w:t>
      </w:r>
    </w:p>
    <w:p w14:paraId="6430B1BF" w14:textId="77777777" w:rsidR="002D4F87" w:rsidRDefault="002D4F87" w:rsidP="00A601C9">
      <w:pPr>
        <w:pStyle w:val="Body"/>
      </w:pPr>
      <w:r>
        <w:t xml:space="preserve">The best part about hosting your website on GitHub Pages is that, any time you make updates to your code or data, the website will update as well. If I were to run my code next week, render my website again, and push it to GitHub, GitHub Pages would automatically update the website it serves online. RMarkdown-based websites made with </w:t>
      </w:r>
      <w:r w:rsidRPr="00A42FAE">
        <w:rPr>
          <w:rStyle w:val="Literal"/>
          <w:rFonts w:eastAsiaTheme="minorHAnsi"/>
        </w:rPr>
        <w:t>distill</w:t>
      </w:r>
      <w:r>
        <w:t>, combined with GitHub Pages, makes building and maintaining websites a snap.</w:t>
      </w:r>
    </w:p>
    <w:p w14:paraId="3B1FDC55" w14:textId="77777777" w:rsidR="002D4F87" w:rsidRDefault="002D4F87" w:rsidP="00501B23">
      <w:pPr>
        <w:pStyle w:val="HeadA"/>
      </w:pPr>
      <w:bookmarkStart w:id="10" w:name="conclusion-1"/>
      <w:bookmarkEnd w:id="9"/>
      <w:r>
        <w:t>Conclusion</w:t>
      </w:r>
    </w:p>
    <w:p w14:paraId="50546A97" w14:textId="77777777" w:rsidR="002D4F87" w:rsidRDefault="002D4F87" w:rsidP="00A601C9">
      <w:pPr>
        <w:pStyle w:val="Body"/>
      </w:pPr>
      <w:r>
        <w:t>During my conversation with Matt Herman, I asked him a basic but important question: why did you build the Westchester County COVID-19 website using R? Why not use a more well-known process for building websites? Herman’s answer was twofold.</w:t>
      </w:r>
    </w:p>
    <w:p w14:paraId="518A0828" w14:textId="77777777" w:rsidR="002D4F87" w:rsidRDefault="002D4F87" w:rsidP="00A601C9">
      <w:pPr>
        <w:pStyle w:val="Body"/>
      </w:pPr>
      <w:r>
        <w:t xml:space="preserve">Herman first said that staying within R just made sense because it was where he was already doing everything else. “As a pretty strong R user,” he said, “I was doing all of my data collection </w:t>
      </w:r>
      <w:r>
        <w:lastRenderedPageBreak/>
        <w:t>and manipulation and wrangling and visualization and R. Then I could also just stay in R to create the website and to create stuff that I couldn’t make myself in HTML or JavaScript.”</w:t>
      </w:r>
    </w:p>
    <w:p w14:paraId="3767D68D" w14:textId="77777777" w:rsidR="002D4F87" w:rsidRDefault="002D4F87" w:rsidP="00A601C9">
      <w:pPr>
        <w:pStyle w:val="Body"/>
      </w:pPr>
      <w:r>
        <w:t xml:space="preserve">The second reason Herman chose to build his website in R builds on the first. He’s not a front-end web developer and his familiarity with HTML and Javascript is limited. But, using </w:t>
      </w:r>
      <w:r w:rsidRPr="00A42FAE">
        <w:rPr>
          <w:rStyle w:val="Literal"/>
          <w:rFonts w:eastAsiaTheme="minorHAnsi"/>
        </w:rPr>
        <w:t>distill</w:t>
      </w:r>
      <w:r>
        <w:t xml:space="preserve">, </w:t>
      </w:r>
      <w:r w:rsidRPr="00A42FAE">
        <w:rPr>
          <w:rStyle w:val="Literal"/>
          <w:rFonts w:eastAsiaTheme="minorHAnsi"/>
        </w:rPr>
        <w:t>plotly</w:t>
      </w:r>
      <w:r>
        <w:t xml:space="preserve">, and </w:t>
      </w:r>
      <w:r w:rsidRPr="00A42FAE">
        <w:rPr>
          <w:rStyle w:val="Literal"/>
          <w:rFonts w:eastAsiaTheme="minorHAnsi"/>
        </w:rPr>
        <w:t>DT</w:t>
      </w:r>
      <w:r>
        <w:t>, he can get the benefit of HTML and Javascript because “these R packages have wrapped the JavaScript libraries.” If you look at the source code of the website Herman created, you’ll see sophisticated HTML and Javascript. But because the packages he uses convert R code into HTML and Javascript, he is able to build websites he would not otherwise be capable of building.</w:t>
      </w:r>
    </w:p>
    <w:p w14:paraId="259EA7E8" w14:textId="77777777" w:rsidR="002D4F87" w:rsidRDefault="002D4F87" w:rsidP="00A601C9">
      <w:pPr>
        <w:pStyle w:val="Body"/>
      </w:pPr>
      <w:r>
        <w:t xml:space="preserve">Since we spoke, Herman has continued building websites with R. He and and his current colleagues at the Council of State Governments Justice Center, have made a great website using Quarto, the language-agnostic version of R Markdown. This website, found at </w:t>
      </w:r>
      <w:hyperlink r:id="rId24">
        <w:r>
          <w:rPr>
            <w:rStyle w:val="Hyperlink"/>
            <w:rFonts w:eastAsiaTheme="minorHAnsi"/>
          </w:rPr>
          <w:t>https://projects.csgjusticecenter.org/tools-for-states-to-address-crime/</w:t>
        </w:r>
      </w:hyperlink>
      <w:r>
        <w:t>, highlights crime trends throughout the United States using many of the same techniques we’ve discussed in this chapter.</w:t>
      </w:r>
    </w:p>
    <w:p w14:paraId="529C2A19" w14:textId="77777777" w:rsidR="002D4F87" w:rsidRDefault="002D4F87" w:rsidP="00A601C9">
      <w:pPr>
        <w:pStyle w:val="Body"/>
      </w:pPr>
      <w:r>
        <w:t>No matter which specific packages you use, using R gives you a quick way to develop complex websites without having to be a sophisticated front-end web developer. The websites look good and communicate well. They are one more way that R can help you share your results with the world.</w:t>
      </w:r>
    </w:p>
    <w:bookmarkEnd w:id="0"/>
    <w:bookmarkEnd w:id="10"/>
    <w:p w14:paraId="4C07F179" w14:textId="77777777" w:rsidR="00FF3BE6" w:rsidRDefault="00FF3BE6"/>
    <w:sectPr w:rsidR="00FF3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EF-Bold">
    <w:altName w:val="Calibri"/>
    <w:panose1 w:val="020B0604020202020204"/>
    <w:charset w:val="00"/>
    <w:family w:val="auto"/>
    <w:pitch w:val="variable"/>
    <w:sig w:usb0="8000002F" w:usb1="4000204A"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Std-Bold">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Wingdings2">
    <w:altName w:val="Arial"/>
    <w:panose1 w:val="020B0604020202020204"/>
    <w:charset w:val="02"/>
    <w:family w:val="auto"/>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 w15:restartNumberingAfterBreak="0">
    <w:nsid w:val="1CFB6E03"/>
    <w:multiLevelType w:val="multilevel"/>
    <w:tmpl w:val="706E9F88"/>
    <w:styleLink w:val="ChapterNumbering"/>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4" w15:restartNumberingAfterBreak="0">
    <w:nsid w:val="338241B7"/>
    <w:multiLevelType w:val="multilevel"/>
    <w:tmpl w:val="706E9F88"/>
    <w:numStyleLink w:val="ChapterNumbering"/>
  </w:abstractNum>
  <w:abstractNum w:abstractNumId="5"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7"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9"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408527">
    <w:abstractNumId w:val="7"/>
  </w:num>
  <w:num w:numId="2" w16cid:durableId="839738280">
    <w:abstractNumId w:val="2"/>
  </w:num>
  <w:num w:numId="3" w16cid:durableId="2035765138">
    <w:abstractNumId w:val="1"/>
  </w:num>
  <w:num w:numId="4" w16cid:durableId="1782413601">
    <w:abstractNumId w:val="3"/>
  </w:num>
  <w:num w:numId="5" w16cid:durableId="34043292">
    <w:abstractNumId w:val="8"/>
  </w:num>
  <w:num w:numId="6" w16cid:durableId="657197984">
    <w:abstractNumId w:val="0"/>
  </w:num>
  <w:num w:numId="7" w16cid:durableId="562257148">
    <w:abstractNumId w:val="6"/>
  </w:num>
  <w:num w:numId="8" w16cid:durableId="1959144100">
    <w:abstractNumId w:val="5"/>
  </w:num>
  <w:num w:numId="9" w16cid:durableId="97529646">
    <w:abstractNumId w:val="9"/>
  </w:num>
  <w:num w:numId="10" w16cid:durableId="922687557">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F87"/>
    <w:rsid w:val="000C3891"/>
    <w:rsid w:val="00107922"/>
    <w:rsid w:val="001159EF"/>
    <w:rsid w:val="00121BAD"/>
    <w:rsid w:val="001572B1"/>
    <w:rsid w:val="00190636"/>
    <w:rsid w:val="001C3D54"/>
    <w:rsid w:val="002D4F87"/>
    <w:rsid w:val="003B5BB3"/>
    <w:rsid w:val="0048320E"/>
    <w:rsid w:val="00501B23"/>
    <w:rsid w:val="00655516"/>
    <w:rsid w:val="00743578"/>
    <w:rsid w:val="00790D61"/>
    <w:rsid w:val="008E1A9B"/>
    <w:rsid w:val="00943430"/>
    <w:rsid w:val="0096623B"/>
    <w:rsid w:val="009E4A9E"/>
    <w:rsid w:val="009F65FA"/>
    <w:rsid w:val="00A42FAE"/>
    <w:rsid w:val="00A601C9"/>
    <w:rsid w:val="00A91AA9"/>
    <w:rsid w:val="00C22623"/>
    <w:rsid w:val="00C5544E"/>
    <w:rsid w:val="00C8309A"/>
    <w:rsid w:val="00D36204"/>
    <w:rsid w:val="00DC5262"/>
    <w:rsid w:val="00E05704"/>
    <w:rsid w:val="00EF43F5"/>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95AF6"/>
  <w15:chartTrackingRefBased/>
  <w15:docId w15:val="{E3787A20-06B9-014A-801E-22C2CDA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F87"/>
    <w:pPr>
      <w:spacing w:after="200"/>
    </w:pPr>
    <w:rPr>
      <w:rFonts w:eastAsiaTheme="minorHAnsi"/>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E05704"/>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05704"/>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05704"/>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E05704"/>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E05704"/>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E0570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05704"/>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0570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E05704"/>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E05704"/>
    <w:rPr>
      <w:color w:val="008000"/>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E05704"/>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E05704"/>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E05704"/>
    <w:pPr>
      <w:widowControl w:val="0"/>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E05704"/>
    <w:rPr>
      <w:b/>
      <w:bCs/>
      <w:color w:val="3366FF"/>
    </w:rPr>
  </w:style>
  <w:style w:type="character" w:customStyle="1" w:styleId="BoldItalic">
    <w:name w:val="BoldItalic"/>
    <w:uiPriority w:val="1"/>
    <w:qFormat/>
    <w:rsid w:val="00E05704"/>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E05704"/>
    <w:rPr>
      <w:b/>
      <w:bCs/>
      <w:smallCaps/>
      <w:spacing w:val="5"/>
    </w:rPr>
  </w:style>
  <w:style w:type="paragraph" w:customStyle="1" w:styleId="ChapterSubtitle">
    <w:name w:val="ChapterSubtitle"/>
    <w:rsid w:val="00E05704"/>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E05704"/>
  </w:style>
  <w:style w:type="paragraph" w:customStyle="1" w:styleId="BookEdition">
    <w:name w:val="BookEdition"/>
    <w:basedOn w:val="BookSubtitle"/>
    <w:qFormat/>
    <w:rsid w:val="00E05704"/>
    <w:rPr>
      <w:b w:val="0"/>
      <w:bCs w:val="0"/>
      <w:i/>
      <w:iCs/>
      <w:sz w:val="24"/>
      <w:szCs w:val="24"/>
    </w:rPr>
  </w:style>
  <w:style w:type="paragraph" w:customStyle="1" w:styleId="BookAuthor">
    <w:name w:val="BookAuthor"/>
    <w:basedOn w:val="BookEdition"/>
    <w:qFormat/>
    <w:rsid w:val="00E05704"/>
    <w:rPr>
      <w:i w:val="0"/>
      <w:iCs w:val="0"/>
      <w:smallCaps/>
    </w:rPr>
  </w:style>
  <w:style w:type="paragraph" w:customStyle="1" w:styleId="BookHalfTitle">
    <w:name w:val="BookHalfTitle"/>
    <w:basedOn w:val="BackmatterTitle"/>
    <w:qFormat/>
    <w:rsid w:val="00E05704"/>
  </w:style>
  <w:style w:type="paragraph" w:customStyle="1" w:styleId="BookPublisher">
    <w:name w:val="BookPublisher"/>
    <w:basedOn w:val="BookAuthor"/>
    <w:qFormat/>
    <w:rsid w:val="00E05704"/>
    <w:rPr>
      <w:i/>
      <w:iCs/>
      <w:smallCaps w:val="0"/>
      <w:sz w:val="20"/>
      <w:szCs w:val="20"/>
    </w:rPr>
  </w:style>
  <w:style w:type="paragraph" w:customStyle="1" w:styleId="BookTitle0">
    <w:name w:val="BookTitle"/>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E05704"/>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E05704"/>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E05704"/>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E05704"/>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E05704"/>
    <w:pPr>
      <w:widowControl w:val="0"/>
      <w:pBdr>
        <w:left w:val="single" w:sz="18" w:space="4" w:color="008000"/>
      </w:pBdr>
      <w:suppressAutoHyphens/>
      <w:autoSpaceDE w:val="0"/>
      <w:autoSpaceDN w:val="0"/>
      <w:adjustRightInd w:val="0"/>
      <w:spacing w:line="200" w:lineRule="atLeast"/>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E05704"/>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E05704"/>
    <w:rPr>
      <w:bCs/>
      <w:color w:val="A12126"/>
    </w:rPr>
  </w:style>
  <w:style w:type="paragraph" w:customStyle="1" w:styleId="BoxHeadA">
    <w:name w:val="BoxHeadA"/>
    <w:qFormat/>
    <w:rsid w:val="00E05704"/>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E05704"/>
    <w:pPr>
      <w:spacing w:before="120"/>
    </w:pPr>
    <w:rPr>
      <w:i/>
      <w:iCs/>
      <w:caps w:val="0"/>
    </w:rPr>
  </w:style>
  <w:style w:type="paragraph" w:customStyle="1" w:styleId="BoxListBody">
    <w:name w:val="BoxListBody"/>
    <w:qFormat/>
    <w:rsid w:val="00E05704"/>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E05704"/>
    <w:pPr>
      <w:widowControl w:val="0"/>
      <w:numPr>
        <w:numId w:val="1"/>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Head">
    <w:name w:val="BoxListHead"/>
    <w:qFormat/>
    <w:rsid w:val="00E05704"/>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E05704"/>
    <w:pPr>
      <w:widowControl w:val="0"/>
      <w:numPr>
        <w:numId w:val="2"/>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Plain">
    <w:name w:val="BoxListPlain"/>
    <w:qFormat/>
    <w:rsid w:val="00E05704"/>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E05704"/>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E05704"/>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E05704"/>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E05704"/>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E05704"/>
    <w:rPr>
      <w:rFonts w:ascii="Symbol" w:hAnsi="Symbol" w:cs="Symbol"/>
      <w:color w:val="000000"/>
    </w:rPr>
  </w:style>
  <w:style w:type="character" w:customStyle="1" w:styleId="Caps">
    <w:name w:val="Caps"/>
    <w:uiPriority w:val="1"/>
    <w:qFormat/>
    <w:rsid w:val="00E05704"/>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E05704"/>
    <w:pPr>
      <w:numPr>
        <w:ilvl w:val="4"/>
        <w:numId w:val="10"/>
      </w:numPr>
      <w:spacing w:after="240"/>
    </w:pPr>
    <w:rPr>
      <w:rFonts w:ascii="Times Roman" w:hAnsi="Times Roman" w:cs="FuturaPT-BookObl"/>
      <w:color w:val="000000"/>
      <w:sz w:val="17"/>
      <w:szCs w:val="17"/>
      <w:lang w:eastAsia="en-CA"/>
    </w:rPr>
  </w:style>
  <w:style w:type="paragraph" w:customStyle="1" w:styleId="ChapterIntro">
    <w:name w:val="ChapterIntro"/>
    <w:qFormat/>
    <w:rsid w:val="00E05704"/>
    <w:pPr>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E05704"/>
    <w:pPr>
      <w:numPr>
        <w:numId w:val="10"/>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E05704"/>
    <w:pPr>
      <w:numPr>
        <w:numId w:val="3"/>
      </w:numPr>
    </w:pPr>
  </w:style>
  <w:style w:type="paragraph" w:customStyle="1" w:styleId="ChapterTitle">
    <w:name w:val="ChapterTitle"/>
    <w:qFormat/>
    <w:rsid w:val="00E05704"/>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E05704"/>
    <w:pPr>
      <w:pBdr>
        <w:left w:val="single" w:sz="4" w:space="14" w:color="auto"/>
      </w:pBdr>
      <w:suppressAutoHyphens/>
      <w:spacing w:line="210" w:lineRule="atLeast"/>
      <w:ind w:left="1440"/>
      <w:contextualSpacing/>
      <w:textAlignment w:val="top"/>
    </w:pPr>
    <w:rPr>
      <w:rFonts w:ascii="Courier" w:hAnsi="Courier" w:cs="TheSansMonoCondensed-Plain"/>
      <w:color w:val="000000"/>
      <w:sz w:val="17"/>
      <w:szCs w:val="17"/>
      <w:lang w:eastAsia="en-CA"/>
    </w:rPr>
  </w:style>
  <w:style w:type="paragraph" w:customStyle="1" w:styleId="CodeAnnotated">
    <w:name w:val="CodeAnnotated"/>
    <w:qFormat/>
    <w:rsid w:val="00E05704"/>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hAnsi="Courier" w:cs="TheSansMonoCondensed-Plain"/>
      <w:color w:val="000000"/>
      <w:sz w:val="17"/>
      <w:szCs w:val="17"/>
      <w:lang w:eastAsia="en-CA"/>
    </w:rPr>
  </w:style>
  <w:style w:type="character" w:customStyle="1" w:styleId="CodeAnnotation">
    <w:name w:val="CodeAnnotation"/>
    <w:uiPriority w:val="1"/>
    <w:qFormat/>
    <w:rsid w:val="00E05704"/>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E05704"/>
    <w:rPr>
      <w:color w:val="00B0F0"/>
    </w:rPr>
  </w:style>
  <w:style w:type="paragraph" w:customStyle="1" w:styleId="CodeCustom2">
    <w:name w:val="CodeCustom2"/>
    <w:basedOn w:val="Normal"/>
    <w:qFormat/>
    <w:rsid w:val="00E05704"/>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rPr>
  </w:style>
  <w:style w:type="paragraph" w:customStyle="1" w:styleId="CodeLabel">
    <w:name w:val="CodeLabel"/>
    <w:next w:val="Code"/>
    <w:qFormat/>
    <w:rsid w:val="00E05704"/>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E05704"/>
    <w:pPr>
      <w:numPr>
        <w:ilvl w:val="6"/>
        <w:numId w:val="10"/>
      </w:numPr>
      <w:spacing w:before="240" w:after="120"/>
    </w:pPr>
    <w:rPr>
      <w:rFonts w:ascii="Times Roman" w:hAnsi="Times Roman" w:cs="FuturaPT-BookObl"/>
      <w:color w:val="000000"/>
      <w:sz w:val="17"/>
      <w:szCs w:val="17"/>
      <w:lang w:eastAsia="en-CA"/>
    </w:rPr>
  </w:style>
  <w:style w:type="paragraph" w:customStyle="1" w:styleId="CodeWide">
    <w:name w:val="CodeWide"/>
    <w:qFormat/>
    <w:rsid w:val="00E05704"/>
    <w:pPr>
      <w:widowControl w:val="0"/>
      <w:pBdr>
        <w:left w:val="single" w:sz="4" w:space="4" w:color="auto"/>
      </w:pBdr>
      <w:suppressAutoHyphens/>
      <w:autoSpaceDE w:val="0"/>
      <w:autoSpaceDN w:val="0"/>
      <w:adjustRightInd w:val="0"/>
      <w:spacing w:line="210" w:lineRule="atLeast"/>
      <w:contextualSpacing/>
      <w:textAlignment w:val="baseline"/>
    </w:pPr>
    <w:rPr>
      <w:rFonts w:ascii="Courier" w:hAnsi="Courier" w:cs="TheSansMonoCondensed-Plain"/>
      <w:color w:val="000000"/>
      <w:sz w:val="17"/>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E05704"/>
    <w:pPr>
      <w:widowControl w:val="0"/>
      <w:autoSpaceDE w:val="0"/>
      <w:autoSpaceDN w:val="0"/>
      <w:adjustRightInd w:val="0"/>
      <w:spacing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E05704"/>
  </w:style>
  <w:style w:type="paragraph" w:customStyle="1" w:styleId="CopyrightHead">
    <w:name w:val="CopyrightHead"/>
    <w:basedOn w:val="CopyrightLOC"/>
    <w:qFormat/>
    <w:rsid w:val="00E05704"/>
    <w:pPr>
      <w:jc w:val="center"/>
    </w:pPr>
    <w:rPr>
      <w:b/>
    </w:rPr>
  </w:style>
  <w:style w:type="character" w:customStyle="1" w:styleId="CustomCharStyle">
    <w:name w:val="CustomCharStyle"/>
    <w:uiPriority w:val="1"/>
    <w:qFormat/>
    <w:rsid w:val="00E05704"/>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E05704"/>
  </w:style>
  <w:style w:type="paragraph" w:customStyle="1" w:styleId="Default">
    <w:name w:val="Default"/>
    <w:rsid w:val="00E05704"/>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E05704"/>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E05704"/>
    <w:rPr>
      <w:color w:val="3366FF"/>
      <w:vertAlign w:val="superscript"/>
    </w:rPr>
  </w:style>
  <w:style w:type="character" w:customStyle="1" w:styleId="EndnoteReference">
    <w:name w:val="EndnoteReference"/>
    <w:basedOn w:val="FootnoteReference"/>
    <w:uiPriority w:val="1"/>
    <w:qFormat/>
    <w:rsid w:val="00E05704"/>
    <w:rPr>
      <w:color w:val="3366FF"/>
      <w:vertAlign w:val="superscript"/>
    </w:rPr>
  </w:style>
  <w:style w:type="character" w:customStyle="1" w:styleId="EndnoteRef">
    <w:name w:val="EndnoteRef"/>
    <w:basedOn w:val="EndnoteReference"/>
    <w:uiPriority w:val="1"/>
    <w:qFormat/>
    <w:rsid w:val="00E05704"/>
    <w:rPr>
      <w:color w:val="3366FF"/>
      <w:vertAlign w:val="superscript"/>
    </w:rPr>
  </w:style>
  <w:style w:type="paragraph" w:customStyle="1" w:styleId="Epigraph">
    <w:name w:val="Epigraph"/>
    <w:qFormat/>
    <w:rsid w:val="00E05704"/>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E05704"/>
    <w:pPr>
      <w:jc w:val="right"/>
    </w:pPr>
  </w:style>
  <w:style w:type="paragraph" w:customStyle="1" w:styleId="ListPlain">
    <w:name w:val="ListPlain"/>
    <w:qFormat/>
    <w:rsid w:val="00E05704"/>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E05704"/>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E05704"/>
    <w:pPr>
      <w:widowControl w:val="0"/>
      <w:autoSpaceDE w:val="0"/>
      <w:autoSpaceDN w:val="0"/>
      <w:adjustRightInd w:val="0"/>
      <w:spacing w:before="120" w:after="120" w:line="240" w:lineRule="atLeast"/>
      <w:ind w:left="2160"/>
      <w:textAlignment w:val="baseline"/>
    </w:pPr>
    <w:rPr>
      <w:rFonts w:ascii="Times Roman" w:hAnsi="Times Roman" w:cs="NewBaskervilleStd-Roman"/>
      <w:color w:val="000000"/>
      <w:sz w:val="20"/>
      <w:szCs w:val="20"/>
      <w:lang w:eastAsia="en-CA"/>
    </w:rPr>
  </w:style>
  <w:style w:type="paragraph" w:customStyle="1" w:styleId="ExtractPara">
    <w:name w:val="ExtractPara"/>
    <w:basedOn w:val="QuotePara"/>
    <w:qFormat/>
    <w:rsid w:val="00E05704"/>
    <w:rPr>
      <w:sz w:val="18"/>
      <w:szCs w:val="18"/>
    </w:rPr>
  </w:style>
  <w:style w:type="paragraph" w:customStyle="1" w:styleId="ExtractParaContinued">
    <w:name w:val="ExtractParaContinued"/>
    <w:basedOn w:val="ExtractPara"/>
    <w:qFormat/>
    <w:rsid w:val="00E05704"/>
    <w:pPr>
      <w:spacing w:before="0"/>
      <w:ind w:firstLine="360"/>
    </w:pPr>
  </w:style>
  <w:style w:type="paragraph" w:customStyle="1" w:styleId="ExtractSource">
    <w:name w:val="ExtractSource"/>
    <w:basedOn w:val="ExtractPara"/>
    <w:qFormat/>
    <w:rsid w:val="00E05704"/>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E05704"/>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CaptionChar"/>
    <w:rsid w:val="00E05704"/>
    <w:rPr>
      <w:rFonts w:ascii="Times New Roman" w:eastAsia="Times New Roman" w:hAnsi="Times New Roman" w:cs="Times New Roman"/>
      <w:i/>
      <w:sz w:val="22"/>
      <w:szCs w:val="22"/>
      <w:vertAlign w:val="superscript"/>
      <w:lang w:val="en-CA" w:eastAsia="en-CA"/>
    </w:rPr>
  </w:style>
  <w:style w:type="paragraph" w:styleId="FootnoteText">
    <w:name w:val="footnote text"/>
    <w:basedOn w:val="Normal"/>
    <w:link w:val="FootnoteTextChar"/>
    <w:uiPriority w:val="9"/>
    <w:unhideWhenUsed/>
    <w:qFormat/>
    <w:rsid w:val="00E05704"/>
  </w:style>
  <w:style w:type="character" w:customStyle="1" w:styleId="FootnoteTextChar">
    <w:name w:val="Footnote Text Char"/>
    <w:basedOn w:val="DefaultParagraphFont"/>
    <w:link w:val="FootnoteText"/>
    <w:uiPriority w:val="9"/>
    <w:rsid w:val="00E05704"/>
    <w:rPr>
      <w:rFonts w:ascii="Times New Roman" w:eastAsia="Times New Roman" w:hAnsi="Times New Roman" w:cs="Times New Roman"/>
      <w:sz w:val="22"/>
      <w:szCs w:val="22"/>
      <w:lang w:val="en-CA" w:eastAsia="en-CA"/>
    </w:rPr>
  </w:style>
  <w:style w:type="character" w:customStyle="1" w:styleId="FootnoteRef">
    <w:name w:val="FootnoteRef"/>
    <w:basedOn w:val="FootnoteReference"/>
    <w:uiPriority w:val="1"/>
    <w:qFormat/>
    <w:rsid w:val="00E05704"/>
    <w:rPr>
      <w:color w:val="3366FF"/>
      <w:vertAlign w:val="superscript"/>
    </w:rPr>
  </w:style>
  <w:style w:type="paragraph" w:customStyle="1" w:styleId="FrontmatterTitle">
    <w:name w:val="FrontmatterTitle"/>
    <w:basedOn w:val="BackmatterTitle"/>
    <w:qFormat/>
    <w:rsid w:val="00E05704"/>
  </w:style>
  <w:style w:type="character" w:customStyle="1" w:styleId="FunctionTok">
    <w:name w:val="FunctionTok"/>
    <w:basedOn w:val="DefaultParagraphFont"/>
    <w:rsid w:val="00E05704"/>
    <w:rPr>
      <w:rFonts w:ascii="Consolas" w:hAnsi="Consolas"/>
      <w:i/>
      <w:color w:val="000000"/>
      <w:sz w:val="22"/>
      <w:shd w:val="clear" w:color="auto" w:fill="F8F8F8"/>
    </w:rPr>
  </w:style>
  <w:style w:type="paragraph" w:customStyle="1" w:styleId="GlossaryDefinition">
    <w:name w:val="GlossaryDefinition"/>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E05704"/>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u w:val="single"/>
      <w:lang w:eastAsia="en-CA"/>
    </w:rPr>
  </w:style>
  <w:style w:type="character" w:customStyle="1" w:styleId="GraphicInline">
    <w:name w:val="GraphicInline"/>
    <w:uiPriority w:val="1"/>
    <w:qFormat/>
    <w:rsid w:val="00E05704"/>
    <w:rPr>
      <w:color w:val="3366FF"/>
      <w:bdr w:val="none" w:sz="0" w:space="0" w:color="auto"/>
      <w:shd w:val="clear" w:color="auto" w:fill="99CC00"/>
    </w:rPr>
  </w:style>
  <w:style w:type="paragraph" w:customStyle="1" w:styleId="GraphicSlug">
    <w:name w:val="GraphicSlug"/>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E05704"/>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E05704"/>
    <w:pPr>
      <w:keepNext/>
      <w:keepLines/>
      <w:widowControl w:val="0"/>
      <w:numPr>
        <w:ilvl w:val="1"/>
        <w:numId w:val="10"/>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E05704"/>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E05704"/>
    <w:pPr>
      <w:keepNext/>
      <w:keepLines/>
      <w:widowControl w:val="0"/>
      <w:numPr>
        <w:ilvl w:val="2"/>
        <w:numId w:val="10"/>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E05704"/>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E05704"/>
    <w:pPr>
      <w:keepNext/>
      <w:keepLines/>
      <w:widowControl w:val="0"/>
      <w:numPr>
        <w:ilvl w:val="3"/>
        <w:numId w:val="10"/>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E0570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E0570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E05704"/>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E0570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E05704"/>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E057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057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05704"/>
    <w:rPr>
      <w:rFonts w:asciiTheme="majorHAnsi" w:eastAsiaTheme="majorEastAsia" w:hAnsiTheme="majorHAnsi" w:cstheme="majorBidi"/>
      <w:i/>
      <w:iCs/>
      <w:color w:val="404040" w:themeColor="text1" w:themeTint="BF"/>
      <w:sz w:val="20"/>
      <w:szCs w:val="20"/>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E05704"/>
    <w:rPr>
      <w:color w:val="3366FF"/>
      <w:bdr w:val="none" w:sz="0" w:space="0" w:color="auto"/>
      <w:shd w:val="clear" w:color="auto" w:fill="FFFF00"/>
    </w:rPr>
  </w:style>
  <w:style w:type="character" w:styleId="Hyperlink">
    <w:name w:val="Hyperlink"/>
    <w:basedOn w:val="CaptionChar"/>
    <w:rsid w:val="00E05704"/>
    <w:rPr>
      <w:rFonts w:ascii="Times New Roman" w:eastAsia="Times New Roman" w:hAnsi="Times New Roman" w:cs="Times New Roman"/>
      <w:i/>
      <w:color w:val="4472C4" w:themeColor="accent1"/>
      <w:sz w:val="22"/>
      <w:szCs w:val="22"/>
      <w:lang w:val="en-CA" w:eastAsia="en-CA"/>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E05704"/>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E05704"/>
    <w:pPr>
      <w:spacing w:before="320" w:after="80"/>
    </w:pPr>
    <w:rPr>
      <w:rFonts w:ascii="Arial" w:hAnsi="Arial" w:cs="NewBaskervilleStd-Roman"/>
      <w:color w:val="000000"/>
      <w:sz w:val="22"/>
      <w:szCs w:val="22"/>
      <w:lang w:eastAsia="en-CA"/>
    </w:rPr>
  </w:style>
  <w:style w:type="paragraph" w:customStyle="1" w:styleId="IndexLevel1">
    <w:name w:val="IndexLevel1"/>
    <w:qFormat/>
    <w:rsid w:val="00E05704"/>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E05704"/>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E05704"/>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E05704"/>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E05704"/>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E05704"/>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E05704"/>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05704"/>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E05704"/>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E05704"/>
    <w:pPr>
      <w:widowControl w:val="0"/>
      <w:numPr>
        <w:numId w:val="5"/>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E05704"/>
    <w:pPr>
      <w:ind w:left="2520"/>
    </w:pPr>
  </w:style>
  <w:style w:type="paragraph" w:customStyle="1" w:styleId="ListCaption">
    <w:name w:val="ListCaption"/>
    <w:basedOn w:val="CaptionLine"/>
    <w:qFormat/>
    <w:rsid w:val="00E05704"/>
    <w:pPr>
      <w:ind w:left="3600"/>
    </w:pPr>
  </w:style>
  <w:style w:type="paragraph" w:customStyle="1" w:styleId="ListCode">
    <w:name w:val="ListCode"/>
    <w:qFormat/>
    <w:rsid w:val="00E05704"/>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hAnsi="Courier" w:cs="TheSansMonoCondensed-Plain"/>
      <w:color w:val="000000"/>
      <w:sz w:val="17"/>
      <w:szCs w:val="17"/>
      <w:lang w:eastAsia="en-CA"/>
    </w:rPr>
  </w:style>
  <w:style w:type="paragraph" w:customStyle="1" w:styleId="ListGraphic">
    <w:name w:val="ListGraphic"/>
    <w:basedOn w:val="GraphicSlug"/>
    <w:qFormat/>
    <w:rsid w:val="00E05704"/>
    <w:pPr>
      <w:ind w:left="0"/>
    </w:pPr>
  </w:style>
  <w:style w:type="paragraph" w:customStyle="1" w:styleId="ListHead">
    <w:name w:val="ListHead"/>
    <w:qFormat/>
    <w:rsid w:val="00E05704"/>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E05704"/>
    <w:pPr>
      <w:widowControl w:val="0"/>
      <w:numPr>
        <w:numId w:val="6"/>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E05704"/>
    <w:pPr>
      <w:widowControl w:val="0"/>
      <w:numPr>
        <w:numId w:val="7"/>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E05704"/>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E05704"/>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E05704"/>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E05704"/>
    <w:rPr>
      <w:rFonts w:ascii="Courier" w:hAnsi="Courier"/>
      <w:color w:val="A6A6A6" w:themeColor="background1" w:themeShade="A6"/>
    </w:rPr>
  </w:style>
  <w:style w:type="character" w:customStyle="1" w:styleId="LiteralItalic">
    <w:name w:val="LiteralItalic"/>
    <w:uiPriority w:val="1"/>
    <w:qFormat/>
    <w:rsid w:val="00E05704"/>
    <w:rPr>
      <w:rFonts w:ascii="Courier" w:hAnsi="Courier" w:cs="TheSansMonoCondensed-Italic"/>
      <w:i/>
      <w:iCs/>
      <w:color w:val="3366FF"/>
      <w:spacing w:val="0"/>
      <w:w w:val="100"/>
      <w:position w:val="0"/>
      <w:sz w:val="17"/>
      <w:szCs w:val="17"/>
      <w:u w:val="none"/>
      <w:vertAlign w:val="baseline"/>
      <w:lang w:val="en-US"/>
    </w:rPr>
  </w:style>
  <w:style w:type="character" w:customStyle="1" w:styleId="MenuArrow">
    <w:name w:val="MenuArrow"/>
    <w:uiPriority w:val="1"/>
    <w:qFormat/>
    <w:rsid w:val="00E05704"/>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E05704"/>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E05704"/>
    <w:pPr>
      <w:spacing w:after="240"/>
    </w:pPr>
  </w:style>
  <w:style w:type="paragraph" w:customStyle="1" w:styleId="NoteContinued">
    <w:name w:val="NoteContinued"/>
    <w:basedOn w:val="Note"/>
    <w:qFormat/>
    <w:rsid w:val="00E05704"/>
    <w:pPr>
      <w:spacing w:before="0"/>
      <w:ind w:firstLine="0"/>
    </w:pPr>
  </w:style>
  <w:style w:type="character" w:customStyle="1" w:styleId="NoteHead">
    <w:name w:val="NoteHead"/>
    <w:uiPriority w:val="1"/>
    <w:qFormat/>
    <w:rsid w:val="00E05704"/>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E05704"/>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E05704"/>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E05704"/>
    <w:rPr>
      <w:color w:val="3366FF"/>
      <w:bdr w:val="single" w:sz="4" w:space="0" w:color="FF0000"/>
    </w:rPr>
  </w:style>
  <w:style w:type="paragraph" w:customStyle="1" w:styleId="ProductionDirective">
    <w:name w:val="ProductionDirective"/>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E05704"/>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05704"/>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05704"/>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E05704"/>
    <w:pPr>
      <w:spacing w:after="240"/>
      <w:jc w:val="right"/>
    </w:pPr>
  </w:style>
  <w:style w:type="paragraph" w:customStyle="1" w:styleId="Reference">
    <w:name w:val="Reference"/>
    <w:qFormat/>
    <w:rsid w:val="00E05704"/>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E05704"/>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E05704"/>
  </w:style>
  <w:style w:type="paragraph" w:customStyle="1" w:styleId="ReviewQuote">
    <w:name w:val="ReviewQuote"/>
    <w:basedOn w:val="QuotePara"/>
    <w:qFormat/>
    <w:rsid w:val="00E05704"/>
  </w:style>
  <w:style w:type="paragraph" w:customStyle="1" w:styleId="ReviewSource">
    <w:name w:val="ReviewSource"/>
    <w:basedOn w:val="QuoteSource"/>
    <w:qFormat/>
    <w:rsid w:val="00E05704"/>
  </w:style>
  <w:style w:type="paragraph" w:customStyle="1" w:styleId="RunInHead">
    <w:name w:val="RunInHead"/>
    <w:rsid w:val="00E05704"/>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E05704"/>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E05704"/>
    <w:rPr>
      <w:caps w:val="0"/>
      <w:smallCaps/>
      <w:color w:val="3366FF"/>
    </w:rPr>
  </w:style>
  <w:style w:type="character" w:customStyle="1" w:styleId="SmallCapsBold">
    <w:name w:val="SmallCapsBold"/>
    <w:basedOn w:val="SmallCaps"/>
    <w:uiPriority w:val="1"/>
    <w:qFormat/>
    <w:rsid w:val="00E05704"/>
    <w:rPr>
      <w:b/>
      <w:bCs/>
      <w:caps w:val="0"/>
      <w:smallCaps/>
      <w:color w:val="3366FF"/>
    </w:rPr>
  </w:style>
  <w:style w:type="character" w:customStyle="1" w:styleId="SmallCapsBoldItalic">
    <w:name w:val="SmallCapsBoldItalic"/>
    <w:basedOn w:val="SmallCapsBold"/>
    <w:uiPriority w:val="1"/>
    <w:qFormat/>
    <w:rsid w:val="00E05704"/>
    <w:rPr>
      <w:b/>
      <w:bCs/>
      <w:i/>
      <w:iCs/>
      <w:caps w:val="0"/>
      <w:smallCaps/>
      <w:color w:val="3366FF"/>
    </w:rPr>
  </w:style>
  <w:style w:type="character" w:customStyle="1" w:styleId="SmallCapsItalic">
    <w:name w:val="SmallCapsItalic"/>
    <w:basedOn w:val="SmallCaps"/>
    <w:uiPriority w:val="1"/>
    <w:qFormat/>
    <w:rsid w:val="00E05704"/>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E05704"/>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E05704"/>
    <w:rPr>
      <w:color w:val="3366FF"/>
      <w:vertAlign w:val="subscript"/>
    </w:rPr>
  </w:style>
  <w:style w:type="character" w:customStyle="1" w:styleId="SubscriptItalic">
    <w:name w:val="SubscriptItalic"/>
    <w:uiPriority w:val="1"/>
    <w:qFormat/>
    <w:rsid w:val="00E05704"/>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E05704"/>
    <w:rPr>
      <w:color w:val="3366FF"/>
      <w:vertAlign w:val="superscript"/>
    </w:rPr>
  </w:style>
  <w:style w:type="character" w:customStyle="1" w:styleId="SuperscriptItalic">
    <w:name w:val="SuperscriptItalic"/>
    <w:uiPriority w:val="1"/>
    <w:qFormat/>
    <w:rsid w:val="00E05704"/>
    <w:rPr>
      <w:i/>
      <w:color w:val="3366FF"/>
      <w:vertAlign w:val="superscript"/>
    </w:rPr>
  </w:style>
  <w:style w:type="character" w:customStyle="1" w:styleId="Symbol">
    <w:name w:val="Symbol"/>
    <w:uiPriority w:val="1"/>
    <w:qFormat/>
    <w:rsid w:val="00E05704"/>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E05704"/>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E05704"/>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E05704"/>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E05704"/>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E05704"/>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E05704"/>
    <w:pPr>
      <w:keepLines/>
      <w:widowControl w:val="0"/>
      <w:numPr>
        <w:numId w:val="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E05704"/>
    <w:pPr>
      <w:keepLines/>
      <w:widowControl w:val="0"/>
      <w:numPr>
        <w:numId w:val="9"/>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E05704"/>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E05704"/>
    <w:pPr>
      <w:keepNext/>
      <w:keepLines/>
      <w:widowControl w:val="0"/>
      <w:numPr>
        <w:ilvl w:val="5"/>
        <w:numId w:val="10"/>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E05704"/>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E05704"/>
    <w:pPr>
      <w:ind w:left="720"/>
    </w:pPr>
    <w:rPr>
      <w:b/>
    </w:rPr>
  </w:style>
  <w:style w:type="paragraph" w:customStyle="1" w:styleId="TOCChapter">
    <w:name w:val="TOCChapter"/>
    <w:basedOn w:val="TOCH1"/>
    <w:qFormat/>
    <w:rsid w:val="00E05704"/>
    <w:pPr>
      <w:ind w:left="360"/>
    </w:pPr>
    <w:rPr>
      <w:b w:val="0"/>
      <w:sz w:val="24"/>
    </w:rPr>
  </w:style>
  <w:style w:type="paragraph" w:customStyle="1" w:styleId="TOCH2">
    <w:name w:val="TOCH2"/>
    <w:basedOn w:val="TOCH1"/>
    <w:qFormat/>
    <w:rsid w:val="00E05704"/>
    <w:pPr>
      <w:ind w:left="1080"/>
    </w:pPr>
    <w:rPr>
      <w:i/>
    </w:rPr>
  </w:style>
  <w:style w:type="paragraph" w:customStyle="1" w:styleId="TOCH3">
    <w:name w:val="TOCH3"/>
    <w:basedOn w:val="TOCH1"/>
    <w:qFormat/>
    <w:rsid w:val="00E05704"/>
    <w:pPr>
      <w:ind w:left="1440"/>
    </w:pPr>
    <w:rPr>
      <w:b w:val="0"/>
      <w:i/>
    </w:rPr>
  </w:style>
  <w:style w:type="paragraph" w:customStyle="1" w:styleId="TOCPart">
    <w:name w:val="TOCPart"/>
    <w:basedOn w:val="TOCH1"/>
    <w:qFormat/>
    <w:rsid w:val="00E05704"/>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E05704"/>
    <w:rPr>
      <w:rFonts w:ascii="Wingdings2" w:hAnsi="Wingdings2" w:cs="Wingdings2"/>
      <w:color w:val="000000"/>
      <w:w w:val="100"/>
      <w:position w:val="0"/>
      <w:u w:val="none"/>
      <w:vertAlign w:val="baseline"/>
      <w:lang w:val="en-US"/>
    </w:rPr>
  </w:style>
  <w:style w:type="character" w:customStyle="1" w:styleId="Xref">
    <w:name w:val="Xref"/>
    <w:uiPriority w:val="1"/>
    <w:rsid w:val="00E05704"/>
    <w:rPr>
      <w:color w:val="FF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rojects.csgjusticecenter.org/tools-for-states-to-address-crime/" TargetMode="External"/><Relationship Id="rId5" Type="http://schemas.openxmlformats.org/officeDocument/2006/relationships/hyperlink" Target="https://westchester-covid.mattherman.info/"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NSPTemplate02172021(2).dotm</Template>
  <TotalTime>22</TotalTime>
  <Pages>24</Pages>
  <Words>4673</Words>
  <Characters>26642</Characters>
  <Application>Microsoft Office Word</Application>
  <DocSecurity>0</DocSecurity>
  <Lines>222</Lines>
  <Paragraphs>62</Paragraphs>
  <ScaleCrop>false</ScaleCrop>
  <Company/>
  <LinksUpToDate>false</LinksUpToDate>
  <CharactersWithSpaces>31253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30</cp:revision>
  <dcterms:created xsi:type="dcterms:W3CDTF">2023-03-02T22:46:00Z</dcterms:created>
  <dcterms:modified xsi:type="dcterms:W3CDTF">2023-03-09T19:48:00Z</dcterms:modified>
</cp:coreProperties>
</file>