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D87F" w14:textId="77777777" w:rsidR="002B4030" w:rsidRDefault="00000000">
      <w:pPr>
        <w:pStyle w:val="Heading1"/>
      </w:pPr>
      <w:bookmarkStart w:id="0" w:name="Xbc4677da473717113770b82a477dd4db399934e"/>
      <w:r>
        <w:t>Use General Principles of High-Quality Data Viz in R</w:t>
      </w:r>
    </w:p>
    <w:p w14:paraId="7BE439E7" w14:textId="77777777" w:rsidR="002B4030" w:rsidRDefault="00000000">
      <w:pPr>
        <w:pStyle w:val="FirstParagraph"/>
      </w:pPr>
      <w:r>
        <w:t>In the spring of 2021, nearly all of the American West was in a drought. In April of that year, officials in Southern California declared a water emergency, citing unprecedented conditions.</w:t>
      </w:r>
    </w:p>
    <w:p w14:paraId="7D8E54D7" w14:textId="77777777" w:rsidR="002B4030" w:rsidRDefault="00000000">
      <w:pPr>
        <w:pStyle w:val="BodyText"/>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5859BB1C" w14:textId="77777777" w:rsidR="002B4030" w:rsidRDefault="00000000">
      <w:pPr>
        <w:pStyle w:val="BodyText"/>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056BF685" w14:textId="77777777" w:rsidR="002B4030" w:rsidRDefault="00000000">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 </w:t>
      </w:r>
      <w:r>
        <w:rPr>
          <w:rStyle w:val="VerbatimChar"/>
        </w:rPr>
        <w:t>ggplot2</w:t>
      </w:r>
      <w:r>
        <w:t xml:space="preserve"> package to turn what could be (pardon the pun) dry data into a visually arresting and impactful graph.</w:t>
      </w:r>
    </w:p>
    <w:p w14:paraId="19DCFB86" w14:textId="77777777" w:rsidR="002B4030" w:rsidRDefault="00000000">
      <w:pPr>
        <w:pStyle w:val="BodyText"/>
      </w:pPr>
      <w:r>
        <w:t>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14:paraId="4DAA07CA" w14:textId="77777777" w:rsidR="002B4030" w:rsidRDefault="00000000">
      <w:pPr>
        <w:pStyle w:val="BodyText"/>
      </w:pPr>
      <w:r>
        <w:t>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14:paraId="0EF9AE7F" w14:textId="77777777" w:rsidR="002B4030" w:rsidRDefault="00000000">
      <w:pPr>
        <w:pStyle w:val="BodyText"/>
      </w:pPr>
      <w:r>
        <w:rPr>
          <w:noProof/>
        </w:rPr>
        <w:lastRenderedPageBreak/>
        <w:drawing>
          <wp:inline distT="0" distB="0" distL="0" distR="0" wp14:anchorId="2BE9062A" wp14:editId="259E4084">
            <wp:extent cx="5334000" cy="8534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Users/davidkeyes/Documents/Work/R%20Without%20Statistics/r-without-statistics/word/data-viz_files/figure-docx/unnamed-chunk-2-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1BA7F703" w14:textId="77777777" w:rsidR="002B4030" w:rsidRDefault="00000000">
      <w:pPr>
        <w:pStyle w:val="BodyText"/>
      </w:pPr>
      <w:r>
        <w:lastRenderedPageBreak/>
        <w:t>To understand why this visualization is effective, let’s break it down into pieces.</w:t>
      </w:r>
    </w:p>
    <w:p w14:paraId="15BBDC66" w14:textId="77777777" w:rsidR="002B4030" w:rsidRDefault="00000000">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 </w:t>
      </w:r>
      <w:r>
        <w:rPr>
          <w:i/>
          <w:iCs/>
        </w:rPr>
        <w:t>The Visual Display of Quantitative Information</w:t>
      </w:r>
      <w:r>
        <w:t>, calls “chartjunk.” Tufte wrote (and researchers as well as data viz designers since have generally agreed) that extraneous elements often hinder, rather than help, our understanding of charts.</w:t>
      </w:r>
    </w:p>
    <w:p w14:paraId="6302F245" w14:textId="77777777" w:rsidR="002B4030" w:rsidRDefault="00000000">
      <w:pPr>
        <w:pStyle w:val="BodyText"/>
      </w:pPr>
      <w:r>
        <w:t>Need proof that Cédric and Georgios’s decluttered graph is better than the alternative? Here’s a version with a few small tweaks to the code to include grid lines and text labels on axes. Prepare yourself for clutter!</w:t>
      </w:r>
    </w:p>
    <w:p w14:paraId="03152A45" w14:textId="77777777" w:rsidR="002B4030" w:rsidRDefault="00000000">
      <w:pPr>
        <w:pStyle w:val="BodyText"/>
      </w:pPr>
      <w:r>
        <w:rPr>
          <w:noProof/>
        </w:rPr>
        <w:lastRenderedPageBreak/>
        <w:drawing>
          <wp:inline distT="0" distB="0" distL="0" distR="0" wp14:anchorId="431DD7D4" wp14:editId="6AEDAB9E">
            <wp:extent cx="5334000" cy="8534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Users/davidkeyes/Documents/Work/R%20Without%20Statistics/r-without-statistics/word/data-viz_files/figure-docx/unnamed-chunk-3-1.png"/>
                    <pic:cNvPicPr>
                      <a:picLocks noChangeAspect="1" noChangeArrowheads="1"/>
                    </pic:cNvPicPr>
                  </pic:nvPicPr>
                  <pic:blipFill>
                    <a:blip r:embed="rId8"/>
                    <a:stretch>
                      <a:fillRect/>
                    </a:stretch>
                  </pic:blipFill>
                  <pic:spPr bwMode="auto">
                    <a:xfrm>
                      <a:off x="0" y="0"/>
                      <a:ext cx="5334000" cy="8534400"/>
                    </a:xfrm>
                    <a:prstGeom prst="rect">
                      <a:avLst/>
                    </a:prstGeom>
                    <a:noFill/>
                    <a:ln w="9525">
                      <a:noFill/>
                      <a:headEnd/>
                      <a:tailEnd/>
                    </a:ln>
                  </pic:spPr>
                </pic:pic>
              </a:graphicData>
            </a:graphic>
          </wp:inline>
        </w:drawing>
      </w:r>
    </w:p>
    <w:p w14:paraId="5E034D71" w14:textId="77777777" w:rsidR="002B4030" w:rsidRDefault="00000000">
      <w:pPr>
        <w:pStyle w:val="BodyText"/>
      </w:pPr>
      <w:r>
        <w:lastRenderedPageBreak/>
        <w:t>And, again, it’s not just that this cluttered version looks worse. The clutter actively inhibits understanding. Rather than focus on overall drought patterns (the point of the graph), our brain gets stuck reading repetitive and unnecessary axis text.</w:t>
      </w:r>
    </w:p>
    <w:p w14:paraId="3FBEC09E" w14:textId="77777777" w:rsidR="002B4030" w:rsidRDefault="00000000">
      <w:pPr>
        <w:pStyle w:val="BodyText"/>
      </w:pPr>
      <w:r>
        <w:t>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14:paraId="13F052B4" w14:textId="77777777" w:rsidR="002B4030" w:rsidRDefault="00000000">
      <w:pPr>
        <w:pStyle w:val="BodyText"/>
      </w:pPr>
      <w:r>
        <w:rPr>
          <w:noProof/>
        </w:rPr>
        <w:drawing>
          <wp:inline distT="0" distB="0" distL="0" distR="0" wp14:anchorId="3ADDB0CE" wp14:editId="65D49198">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davidkeyes/Documents/Work/R%20Without%20Statistics/r-without-statistics/word/data-viz_files/figure-docx/unnamed-chunk-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5A18D0D" w14:textId="77777777" w:rsidR="002B4030" w:rsidRDefault="00000000">
      <w:pPr>
        <w:pStyle w:val="BodyText"/>
      </w:pPr>
      <w:r>
        <w:t>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14:paraId="21ACCE0B" w14:textId="77777777" w:rsidR="002B4030" w:rsidRDefault="00000000">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7D6936D0" w14:textId="77777777" w:rsidR="002B4030" w:rsidRDefault="00000000">
      <w:pPr>
        <w:pStyle w:val="Heading2"/>
      </w:pPr>
      <w:bookmarkStart w:id="1" w:name="the-grammar-of-graphics"/>
      <w:r>
        <w:lastRenderedPageBreak/>
        <w:t>The grammar of graphics</w:t>
      </w:r>
    </w:p>
    <w:p w14:paraId="4868B9F4" w14:textId="77777777" w:rsidR="002B4030" w:rsidRDefault="00000000">
      <w:pPr>
        <w:pStyle w:val="FirstParagraph"/>
      </w:pPr>
      <w:r>
        <w:t>If you’ve used Excel to make graphs, you’re probably familiar with this menu:</w:t>
      </w:r>
    </w:p>
    <w:p w14:paraId="74B2B129" w14:textId="77777777" w:rsidR="002B4030" w:rsidRDefault="00000000">
      <w:pPr>
        <w:pStyle w:val="BodyText"/>
      </w:pPr>
      <w:r>
        <w:rPr>
          <w:noProof/>
        </w:rPr>
        <w:drawing>
          <wp:inline distT="0" distB="0" distL="0" distR="0" wp14:anchorId="26E26E5B" wp14:editId="57B04F61">
            <wp:extent cx="4076700" cy="1041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ssets/excel-chart-chooser.png"/>
                    <pic:cNvPicPr>
                      <a:picLocks noChangeAspect="1" noChangeArrowheads="1"/>
                    </pic:cNvPicPr>
                  </pic:nvPicPr>
                  <pic:blipFill>
                    <a:blip r:embed="rId10"/>
                    <a:stretch>
                      <a:fillRect/>
                    </a:stretch>
                  </pic:blipFill>
                  <pic:spPr bwMode="auto">
                    <a:xfrm>
                      <a:off x="0" y="0"/>
                      <a:ext cx="4076700" cy="1041400"/>
                    </a:xfrm>
                    <a:prstGeom prst="rect">
                      <a:avLst/>
                    </a:prstGeom>
                    <a:noFill/>
                    <a:ln w="9525">
                      <a:noFill/>
                      <a:headEnd/>
                      <a:tailEnd/>
                    </a:ln>
                  </pic:spPr>
                </pic:pic>
              </a:graphicData>
            </a:graphic>
          </wp:inline>
        </w:drawing>
      </w:r>
    </w:p>
    <w:p w14:paraId="064364D7" w14:textId="77777777" w:rsidR="002B4030" w:rsidRDefault="00000000">
      <w:pPr>
        <w:pStyle w:val="BodyText"/>
      </w:pPr>
      <w:r>
        <w:t>Working in Excel, your graph-making journey begins with the step of selecting the type of graph you want to make. Want a bar chart? Click the bar chart icon. Want a line chart? Click the line chart icon.</w:t>
      </w:r>
    </w:p>
    <w:p w14:paraId="628031CB" w14:textId="77777777" w:rsidR="002B4030" w:rsidRDefault="00000000">
      <w:pPr>
        <w:pStyle w:val="BodyText"/>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6B032098" w14:textId="77777777" w:rsidR="002B4030" w:rsidRDefault="00000000">
      <w:pPr>
        <w:pStyle w:val="BodyText"/>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72065DFA" w14:textId="77777777" w:rsidR="002B4030" w:rsidRDefault="00000000">
      <w:pPr>
        <w:pStyle w:val="BodyText"/>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79503C46" w14:textId="77777777" w:rsidR="002B4030" w:rsidRDefault="00000000">
      <w:pPr>
        <w:pStyle w:val="BodyText"/>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16253E65" w14:textId="77777777" w:rsidR="002B4030" w:rsidRDefault="00000000">
      <w:pPr>
        <w:pStyle w:val="BlockText"/>
      </w:pPr>
      <w:r>
        <w:t>A language consisting of words and no grammar (statement = word) expresses only as many ideas as there are words. … The grammar of graphics takes us beyond a limited set of charts (words) to an almost unlimited world of graphical forms (statements).</w:t>
      </w:r>
    </w:p>
    <w:p w14:paraId="2DD77100" w14:textId="77777777" w:rsidR="002B4030" w:rsidRDefault="00000000">
      <w:pPr>
        <w:pStyle w:val="FirstParagraph"/>
      </w:pPr>
      <w:r>
        <w:t>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14:paraId="3D16CB57" w14:textId="77777777" w:rsidR="002B4030" w:rsidRDefault="00000000">
      <w:pPr>
        <w:pStyle w:val="BodyText"/>
      </w:pPr>
      <w:r>
        <w:rPr>
          <w:noProof/>
        </w:rPr>
        <w:lastRenderedPageBreak/>
        <w:drawing>
          <wp:inline distT="0" distB="0" distL="0" distR="0" wp14:anchorId="21E23087" wp14:editId="7D6C8148">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Users/davidkeyes/Documents/Work/R%20Without%20Statistics/r-without-statistics/word/data-viz_files/figure-docx/unnamed-chunk-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E83A73E" w14:textId="77777777" w:rsidR="002B4030" w:rsidRDefault="00000000">
      <w:pPr>
        <w:pStyle w:val="BodyText"/>
      </w:pPr>
      <w:r>
        <w:t>While they look different (and would, to the Excel user, be different types of graphs), Wilkinson’s grammar of graphics allows us to see their similarities.</w:t>
      </w:r>
    </w:p>
    <w:p w14:paraId="0BB3B8D0" w14:textId="77777777" w:rsidR="002B4030" w:rsidRDefault="00000000">
      <w:pPr>
        <w:pStyle w:val="BodyText"/>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08C5BB63" w14:textId="77777777" w:rsidR="002B4030" w:rsidRDefault="00000000">
      <w:pPr>
        <w:pStyle w:val="BodyText"/>
      </w:pPr>
      <w:r>
        <w:t xml:space="preserve">At the time Wilkinson wrote his book, there was no data viz tool that could implement his grammar of graphics. This would change in 2010, when Hadley Wickham announced the </w:t>
      </w:r>
      <w:r>
        <w:rPr>
          <w:rStyle w:val="VerbatimChar"/>
        </w:rPr>
        <w:t>ggplot2</w:t>
      </w:r>
      <w:r>
        <w:t xml:space="preserve"> package for R. Providing the tools to implement Wilkinson’s ideas, </w:t>
      </w:r>
      <w:r>
        <w:rPr>
          <w:rStyle w:val="VerbatimChar"/>
        </w:rPr>
        <w:t>ggplot2</w:t>
      </w:r>
      <w:r>
        <w:t xml:space="preserve"> would come to revolutionize the world of data visualization.</w:t>
      </w:r>
    </w:p>
    <w:p w14:paraId="24B284CE" w14:textId="77777777" w:rsidR="002B4030" w:rsidRDefault="00000000">
      <w:pPr>
        <w:pStyle w:val="Heading2"/>
      </w:pPr>
      <w:bookmarkStart w:id="2" w:name="ggplot2"/>
      <w:bookmarkEnd w:id="1"/>
      <w:r>
        <w:t>ggplot2</w:t>
      </w:r>
    </w:p>
    <w:p w14:paraId="6F9DA362" w14:textId="77777777" w:rsidR="002B4030" w:rsidRDefault="00000000">
      <w:pPr>
        <w:pStyle w:val="FirstParagraph"/>
      </w:pPr>
      <w:r>
        <w:t xml:space="preserve">Hadley Wickham’s article announcing </w:t>
      </w:r>
      <w:r>
        <w:rPr>
          <w:rStyle w:val="VerbatimChar"/>
        </w:rPr>
        <w:t>ggplot2</w:t>
      </w:r>
      <w:r>
        <w:t xml:space="preserve"> (which I, like nearly everyone in the data viz world, will refer to simply as ggplot) was titled “A Layered Grammar of Graphics.” It showed a new R package that relied on the grammar of graphics and added on the idea of plots having multiple layers. Let’s walk through some of the most important layers.</w:t>
      </w:r>
    </w:p>
    <w:p w14:paraId="0D91CA8F" w14:textId="77777777" w:rsidR="002B4030" w:rsidRDefault="00000000">
      <w:pPr>
        <w:pStyle w:val="BodyText"/>
      </w:pPr>
      <w:r>
        <w:t>When creating a graph with ggplot, we begin by mapping data to aesthetic properties. To the uninitiated, this may sound like complete nonsense. But all it means is that we use things like the x or y axis, color, size (aka aesthetic properties) to represent variables.</w:t>
      </w:r>
    </w:p>
    <w:p w14:paraId="2D148F6A" w14:textId="77777777" w:rsidR="002B4030" w:rsidRDefault="00000000">
      <w:pPr>
        <w:pStyle w:val="BodyText"/>
      </w:pPr>
      <w:r>
        <w:lastRenderedPageBreak/>
        <w:t>Let’s make this concrete using the same data on life expectancy in Afghanistan. Here’s what this data looks like.</w:t>
      </w:r>
    </w:p>
    <w:p w14:paraId="08CEA995" w14:textId="77777777" w:rsidR="002B4030" w:rsidRDefault="00000000">
      <w:pPr>
        <w:pStyle w:val="SourceCode"/>
      </w:pPr>
      <w:r>
        <w:rPr>
          <w:rStyle w:val="VerbatimChar"/>
        </w:rPr>
        <w:t>#&gt; # A tibble: 10 × 6</w:t>
      </w:r>
      <w:r>
        <w:br/>
      </w:r>
      <w:r>
        <w:rPr>
          <w:rStyle w:val="VerbatimChar"/>
        </w:rPr>
        <w:t>#&gt;    country     continent  year lifeExp      pop gdpPercap</w:t>
      </w:r>
      <w:r>
        <w:br/>
      </w:r>
      <w:r>
        <w:rPr>
          <w:rStyle w:val="VerbatimChar"/>
        </w:rPr>
        <w:t>#&gt;    &lt;fct&gt;       &lt;fct&gt;     &lt;int&gt;   &lt;dbl&gt;    &lt;int&gt;     &lt;dbl&gt;</w:t>
      </w:r>
      <w:r>
        <w:br/>
      </w:r>
      <w:r>
        <w:rPr>
          <w:rStyle w:val="VerbatimChar"/>
        </w:rPr>
        <w:t>#&gt;  1 Afghanistan Asia       1952    28.8  8425333      779.</w:t>
      </w:r>
      <w:r>
        <w:br/>
      </w:r>
      <w:r>
        <w:rPr>
          <w:rStyle w:val="VerbatimChar"/>
        </w:rPr>
        <w:t>#&gt;  2 Afghanistan Asia       1957    30.3  9240934      821.</w:t>
      </w:r>
      <w:r>
        <w:br/>
      </w:r>
      <w:r>
        <w:rPr>
          <w:rStyle w:val="VerbatimChar"/>
        </w:rPr>
        <w:t>#&gt;  3 Afghanistan Asia       1962    32.0 10267083      853.</w:t>
      </w:r>
      <w:r>
        <w:br/>
      </w:r>
      <w:r>
        <w:rPr>
          <w:rStyle w:val="VerbatimChar"/>
        </w:rPr>
        <w:t>#&gt;  4 Afghanistan Asia       1967    34.0 11537966      836.</w:t>
      </w:r>
      <w:r>
        <w:br/>
      </w:r>
      <w:r>
        <w:rPr>
          <w:rStyle w:val="VerbatimChar"/>
        </w:rPr>
        <w:t>#&gt;  5 Afghanistan Asia       1972    36.1 13079460      740.</w:t>
      </w:r>
      <w:r>
        <w:br/>
      </w:r>
      <w:r>
        <w:rPr>
          <w:rStyle w:val="VerbatimChar"/>
        </w:rPr>
        <w:t>#&gt;  6 Afghanistan Asia       1977    38.4 14880372      786.</w:t>
      </w:r>
      <w:r>
        <w:br/>
      </w:r>
      <w:r>
        <w:rPr>
          <w:rStyle w:val="VerbatimChar"/>
        </w:rPr>
        <w:t>#&gt;  7 Afghanistan Asia       1982    39.9 12881816      978.</w:t>
      </w:r>
      <w:r>
        <w:br/>
      </w:r>
      <w:r>
        <w:rPr>
          <w:rStyle w:val="VerbatimChar"/>
        </w:rPr>
        <w:t>#&gt;  8 Afghanistan Asia       1987    40.8 13867957      852.</w:t>
      </w:r>
      <w:r>
        <w:br/>
      </w:r>
      <w:r>
        <w:rPr>
          <w:rStyle w:val="VerbatimChar"/>
        </w:rPr>
        <w:t>#&gt;  9 Afghanistan Asia       1992    41.7 16317921      649.</w:t>
      </w:r>
      <w:r>
        <w:br/>
      </w:r>
      <w:r>
        <w:rPr>
          <w:rStyle w:val="VerbatimChar"/>
        </w:rPr>
        <w:t>#&gt; 10 Afghanistan Asia       1997    41.8 22227415      635.</w:t>
      </w:r>
    </w:p>
    <w:p w14:paraId="7B4C64F5" w14:textId="77777777" w:rsidR="002B4030" w:rsidRDefault="00000000">
      <w:pPr>
        <w:pStyle w:val="FirstParagraph"/>
      </w:pPr>
      <w:r>
        <w:t xml:space="preserve">If we want to make a chart with ggplot, we need to first decide which variable to use to put on the x axis and which to put on the y axis. Let’s say we want to show life expectancy over time. That means using the variable </w:t>
      </w:r>
      <w:r>
        <w:rPr>
          <w:rStyle w:val="VerbatimChar"/>
        </w:rPr>
        <w:t>year</w:t>
      </w:r>
      <w:r>
        <w:t xml:space="preserve"> on the x axis and the variable </w:t>
      </w:r>
      <w:r>
        <w:rPr>
          <w:rStyle w:val="VerbatimChar"/>
        </w:rPr>
        <w:t>lifeExp</w:t>
      </w:r>
      <w:r>
        <w:t xml:space="preserve"> on the y axis.</w:t>
      </w:r>
    </w:p>
    <w:p w14:paraId="3CCA152C" w14:textId="77777777" w:rsidR="002B4030" w:rsidRDefault="00000000">
      <w:pPr>
        <w:pStyle w:val="BodyText"/>
      </w:pPr>
      <w:r>
        <w:t xml:space="preserve">I begin by using the </w:t>
      </w:r>
      <w:r>
        <w:rPr>
          <w:rStyle w:val="VerbatimChar"/>
        </w:rPr>
        <w:t>ggplot()</w:t>
      </w:r>
      <w:r>
        <w:t xml:space="preserve"> function. Within this, I tell R that I’m using the data frame </w:t>
      </w:r>
      <w:r>
        <w:rPr>
          <w:rStyle w:val="VerbatimChar"/>
        </w:rPr>
        <w:t>gapminder_10_rows</w:t>
      </w:r>
      <w:r>
        <w:t xml:space="preserve"> (this is the filtered version I created from the full </w:t>
      </w:r>
      <w:r>
        <w:rPr>
          <w:rStyle w:val="VerbatimChar"/>
        </w:rPr>
        <w:t>gapminder</w:t>
      </w:r>
      <w:r>
        <w:t xml:space="preserve"> data frame, which includes over 1,700 rows of data). The line following this tells R to use </w:t>
      </w:r>
      <w:r>
        <w:rPr>
          <w:rStyle w:val="VerbatimChar"/>
        </w:rPr>
        <w:t>year</w:t>
      </w:r>
      <w:r>
        <w:t xml:space="preserve"> on the x and </w:t>
      </w:r>
      <w:r>
        <w:rPr>
          <w:rStyle w:val="VerbatimChar"/>
        </w:rPr>
        <w:t>lifeExp</w:t>
      </w:r>
      <w:r>
        <w:t xml:space="preserve"> on the y axis.</w:t>
      </w:r>
    </w:p>
    <w:p w14:paraId="2F9B10BA"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w:t>
      </w:r>
    </w:p>
    <w:p w14:paraId="6ADD7DF1" w14:textId="77777777" w:rsidR="002B4030" w:rsidRDefault="00000000">
      <w:pPr>
        <w:pStyle w:val="FirstParagraph"/>
      </w:pPr>
      <w:r>
        <w:rPr>
          <w:noProof/>
        </w:rPr>
        <w:lastRenderedPageBreak/>
        <w:drawing>
          <wp:inline distT="0" distB="0" distL="0" distR="0" wp14:anchorId="46A8A9FB" wp14:editId="4F8DE1B7">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Users/davidkeyes/Documents/Work/R%20Without%20Statistics/r-without-statistics/word/data-viz_files/figure-docx/unnamed-chunk-8-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E35869A" w14:textId="77777777" w:rsidR="002B4030" w:rsidRDefault="00000000">
      <w:pPr>
        <w:pStyle w:val="BodyText"/>
      </w:pPr>
      <w:r>
        <w:t>When I run my code, what I get doesn’t look like much.</w:t>
      </w:r>
    </w:p>
    <w:p w14:paraId="7679AC1E" w14:textId="77777777" w:rsidR="002B4030" w:rsidRDefault="00000000">
      <w:pPr>
        <w:pStyle w:val="BodyText"/>
      </w:pPr>
      <w:r>
        <w:rPr>
          <w:noProof/>
        </w:rPr>
        <w:lastRenderedPageBreak/>
        <w:drawing>
          <wp:inline distT="0" distB="0" distL="0" distR="0" wp14:anchorId="11191A07" wp14:editId="0B082B47">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Users/davidkeyes/Documents/Work/R%20Without%20Statistics/r-without-statistics/word/data-viz_files/figure-docx/unnamed-chunk-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34CCE380" w14:textId="77777777" w:rsidR="002B4030" w:rsidRDefault="00000000">
      <w:pPr>
        <w:pStyle w:val="BodyText"/>
      </w:pPr>
      <w:r>
        <w:t xml:space="preserve">But if I look closely, I can see the beginnings of a plot. Remember that x axis using </w:t>
      </w:r>
      <w:r>
        <w:rPr>
          <w:rStyle w:val="VerbatimChar"/>
        </w:rPr>
        <w:t>year</w:t>
      </w:r>
      <w:r>
        <w:t xml:space="preserve">? There it is! And </w:t>
      </w:r>
      <w:r>
        <w:rPr>
          <w:rStyle w:val="VerbatimChar"/>
        </w:rPr>
        <w:t>lifeExp</w:t>
      </w:r>
      <w:r>
        <w:t xml:space="preserve"> on the y axis? Yup, it’s there too.</w:t>
      </w:r>
    </w:p>
    <w:p w14:paraId="33406EDB" w14:textId="77777777" w:rsidR="002B4030" w:rsidRDefault="00000000">
      <w:pPr>
        <w:pStyle w:val="BodyText"/>
      </w:pPr>
      <w:r>
        <w:t xml:space="preserve">I can also see that the values on the x and y axes match up to our data. In the </w:t>
      </w:r>
      <w:r>
        <w:rPr>
          <w:rStyle w:val="VerbatimChar"/>
        </w:rPr>
        <w:t>gapminder_10_rows</w:t>
      </w:r>
      <w:r>
        <w:t xml:space="preserve"> data frame, the first year is 1952 and the last year is 1997. The range of the x axis seems to have been created with this data in mind (spoiler: it was). And </w:t>
      </w:r>
      <w:r>
        <w:rPr>
          <w:rStyle w:val="VerbatimChar"/>
        </w:rPr>
        <w:t>lifeExp</w:t>
      </w:r>
      <w:r>
        <w:t>, which goes from about 28 to about 42 will fit nicely on our y axis.</w:t>
      </w:r>
    </w:p>
    <w:p w14:paraId="49E99ABB" w14:textId="77777777" w:rsidR="002B4030" w:rsidRDefault="00000000">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 </w:t>
      </w:r>
      <w:r>
        <w:rPr>
          <w:rStyle w:val="VerbatimChar"/>
        </w:rPr>
        <w:t>geom_point()</w:t>
      </w:r>
      <w:r>
        <w:t>.</w:t>
      </w:r>
    </w:p>
    <w:p w14:paraId="21E1C33D"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p>
    <w:p w14:paraId="6D0BC3B0" w14:textId="77777777" w:rsidR="002B4030" w:rsidRDefault="00000000">
      <w:pPr>
        <w:pStyle w:val="FirstParagraph"/>
      </w:pPr>
      <w:r>
        <w:rPr>
          <w:noProof/>
        </w:rPr>
        <w:lastRenderedPageBreak/>
        <w:drawing>
          <wp:inline distT="0" distB="0" distL="0" distR="0" wp14:anchorId="53710720" wp14:editId="322B49A4">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Users/davidkeyes/Documents/Work/R%20Without%20Statistics/r-without-statistics/word/data-viz_files/figure-docx/unnamed-chunk-1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75F308B" w14:textId="77777777" w:rsidR="002B4030" w:rsidRDefault="00000000">
      <w:pPr>
        <w:pStyle w:val="BodyText"/>
      </w:pPr>
      <w:r>
        <w:t>There we go! 1952 shows the life expectancy of about 28 and so on through every year in our data.</w:t>
      </w:r>
    </w:p>
    <w:p w14:paraId="19D63D35" w14:textId="77777777" w:rsidR="002B4030" w:rsidRDefault="00000000">
      <w:pPr>
        <w:pStyle w:val="BodyText"/>
      </w:pPr>
      <w:r>
        <w:t xml:space="preserve">Let’s say we change our mind and want to make a line chart instead. Well, all we have to do is replace </w:t>
      </w:r>
      <w:r>
        <w:rPr>
          <w:rStyle w:val="VerbatimChar"/>
        </w:rPr>
        <w:t>geom_point()</w:t>
      </w:r>
      <w:r>
        <w:t xml:space="preserve"> with </w:t>
      </w:r>
      <w:r>
        <w:rPr>
          <w:rStyle w:val="VerbatimChar"/>
        </w:rPr>
        <w:t>geom_line()</w:t>
      </w:r>
      <w:r>
        <w:t>.</w:t>
      </w:r>
    </w:p>
    <w:p w14:paraId="4AF6E5B5"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7CD72738" w14:textId="77777777" w:rsidR="002B4030" w:rsidRDefault="00000000">
      <w:pPr>
        <w:pStyle w:val="FirstParagraph"/>
      </w:pPr>
      <w:r>
        <w:rPr>
          <w:noProof/>
        </w:rPr>
        <w:lastRenderedPageBreak/>
        <w:drawing>
          <wp:inline distT="0" distB="0" distL="0" distR="0" wp14:anchorId="41B4EB73" wp14:editId="54B97092">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Users/davidkeyes/Documents/Work/R%20Without%20Statistics/r-without-statistics/word/data-viz_files/figure-docx/unnamed-chunk-1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50880B5" w14:textId="77777777" w:rsidR="002B4030" w:rsidRDefault="00000000">
      <w:pPr>
        <w:pStyle w:val="BodyText"/>
      </w:pPr>
      <w:r>
        <w:t xml:space="preserve">Or (and now we’re really getting fancy), what if we add </w:t>
      </w:r>
      <w:r>
        <w:rPr>
          <w:i/>
          <w:iCs/>
        </w:rPr>
        <w:t>both</w:t>
      </w:r>
      <w:r>
        <w:t xml:space="preserve"> </w:t>
      </w:r>
      <w:r>
        <w:rPr>
          <w:rStyle w:val="VerbatimChar"/>
        </w:rPr>
        <w:t>geom_point()</w:t>
      </w:r>
      <w:r>
        <w:t xml:space="preserve"> and </w:t>
      </w:r>
      <w:r>
        <w:rPr>
          <w:rStyle w:val="VerbatimChar"/>
        </w:rPr>
        <w:t>geom_line()</w:t>
      </w:r>
      <w:r>
        <w:t>? A line chart with points!</w:t>
      </w:r>
    </w:p>
    <w:p w14:paraId="123E9937"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06889752" w14:textId="77777777" w:rsidR="002B4030" w:rsidRDefault="00000000">
      <w:pPr>
        <w:pStyle w:val="FirstParagraph"/>
      </w:pPr>
      <w:r>
        <w:rPr>
          <w:noProof/>
        </w:rPr>
        <w:lastRenderedPageBreak/>
        <w:drawing>
          <wp:inline distT="0" distB="0" distL="0" distR="0" wp14:anchorId="69206A0D" wp14:editId="1B916CD6">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Users/davidkeyes/Documents/Work/R%20Without%20Statistics/r-without-statistics/word/data-viz_files/figure-docx/unnamed-chunk-1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121CB14" w14:textId="77777777" w:rsidR="002B4030" w:rsidRDefault="00000000">
      <w:pPr>
        <w:pStyle w:val="BodyText"/>
      </w:pPr>
      <w:r>
        <w:t xml:space="preserve">We can extend this idea further, swapping in </w:t>
      </w:r>
      <w:r>
        <w:rPr>
          <w:rStyle w:val="VerbatimChar"/>
        </w:rPr>
        <w:t>geom_col()</w:t>
      </w:r>
      <w:r>
        <w:t xml:space="preserve"> to create to a bar chart (note that the y axis range has been automatically updated now, going from 0 to 40 to account for the different geom).</w:t>
      </w:r>
    </w:p>
    <w:p w14:paraId="48789123"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5464C182" w14:textId="77777777" w:rsidR="002B4030" w:rsidRDefault="00000000">
      <w:pPr>
        <w:pStyle w:val="FirstParagraph"/>
      </w:pPr>
      <w:r>
        <w:rPr>
          <w:noProof/>
        </w:rPr>
        <w:lastRenderedPageBreak/>
        <w:drawing>
          <wp:inline distT="0" distB="0" distL="0" distR="0" wp14:anchorId="350907BD" wp14:editId="367AA7C4">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Users/davidkeyes/Documents/Work/R%20Without%20Statistics/r-without-statistics/word/data-viz_files/figure-docx/unnamed-chunk-13-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860713E" w14:textId="77777777" w:rsidR="002B4030" w:rsidRDefault="00000000">
      <w:pPr>
        <w:pStyle w:val="BodyText"/>
      </w:pPr>
      <w:r>
        <w:t>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66E52945" w14:textId="77777777" w:rsidR="002B4030" w:rsidRDefault="00000000">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Pr>
          <w:rStyle w:val="VerbatimChar"/>
        </w:rPr>
        <w:t>year</w:t>
      </w:r>
      <w:r>
        <w:t xml:space="preserve"> to the x axis and y to </w:t>
      </w:r>
      <w:r>
        <w:rPr>
          <w:rStyle w:val="VerbatimChar"/>
        </w:rPr>
        <w:t>lifeExp</w:t>
      </w:r>
      <w:r>
        <w:t>, we can also map fill to a variable. Let’s try mapping fill to the year variable.</w:t>
      </w:r>
    </w:p>
    <w:p w14:paraId="006D1C6E"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74E84BB3" w14:textId="77777777" w:rsidR="002B4030" w:rsidRDefault="00000000">
      <w:pPr>
        <w:pStyle w:val="FirstParagraph"/>
      </w:pPr>
      <w:r>
        <w:rPr>
          <w:noProof/>
        </w:rPr>
        <w:lastRenderedPageBreak/>
        <w:drawing>
          <wp:inline distT="0" distB="0" distL="0" distR="0" wp14:anchorId="1A82D655" wp14:editId="28654356">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Users/davidkeyes/Documents/Work/R%20Without%20Statistics/r-without-statistics/word/data-viz_files/figure-docx/unnamed-chunk-14-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0EAD0486" w14:textId="77777777" w:rsidR="002B4030" w:rsidRDefault="00000000">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r>
        <w:rPr>
          <w:rStyle w:val="VerbatimChar"/>
        </w:rPr>
        <w:t>scale_fill_viridis_c()</w:t>
      </w:r>
      <w:r>
        <w:t xml:space="preserve"> function (the c at the end of the function name refers to the fact that the data is continuous). This function, just one of many functions that start with </w:t>
      </w:r>
      <w:r>
        <w:rPr>
          <w:rStyle w:val="VerbatimChar"/>
        </w:rPr>
        <w:t>scale_</w:t>
      </w:r>
      <w:r>
        <w:t xml:space="preserve"> and can alter the fill scale, changes the default palette to one that is colorblind-friendly and prints well in grayscale.</w:t>
      </w:r>
    </w:p>
    <w:p w14:paraId="1E933650"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w:t>
      </w:r>
    </w:p>
    <w:p w14:paraId="1097664B" w14:textId="77777777" w:rsidR="002B4030" w:rsidRDefault="00000000">
      <w:pPr>
        <w:pStyle w:val="FirstParagraph"/>
      </w:pPr>
      <w:r>
        <w:rPr>
          <w:noProof/>
        </w:rPr>
        <w:lastRenderedPageBreak/>
        <w:drawing>
          <wp:inline distT="0" distB="0" distL="0" distR="0" wp14:anchorId="4FD50685" wp14:editId="3A67F2B6">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sers/davidkeyes/Documents/Work/R%20Without%20Statistics/r-without-statistics/word/data-viz_files/figure-docx/unnamed-chunk-15-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B3C0CD0" w14:textId="77777777" w:rsidR="002B4030" w:rsidRDefault="00000000">
      <w:pPr>
        <w:pStyle w:val="BodyText"/>
      </w:pPr>
      <w:r>
        <w:t xml:space="preserve">A final layer we’ll look at is the theme layer. This layer allows us to change the overall look-and-feel of plots (think: plot backgrounds, grid lines, etc). Just as there are a number of </w:t>
      </w:r>
      <w:r>
        <w:rPr>
          <w:rStyle w:val="VerbatimChar"/>
        </w:rPr>
        <w:t>scale_</w:t>
      </w:r>
      <w:r>
        <w:t xml:space="preserve"> functions, there are also a number of functions that start with </w:t>
      </w:r>
      <w:r>
        <w:rPr>
          <w:rStyle w:val="VerbatimChar"/>
        </w:rPr>
        <w:t>theme_</w:t>
      </w:r>
      <w:r>
        <w:t xml:space="preserve">. Below, I’ve added </w:t>
      </w:r>
      <w:r>
        <w:rPr>
          <w:rStyle w:val="VerbatimChar"/>
        </w:rPr>
        <w:t>theme_minimal()</w:t>
      </w:r>
      <w:r>
        <w:t>, which starts to declutter our plot.</w:t>
      </w:r>
    </w:p>
    <w:p w14:paraId="69C43890"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27BAE493" w14:textId="77777777" w:rsidR="002B4030" w:rsidRDefault="00000000">
      <w:pPr>
        <w:pStyle w:val="FirstParagraph"/>
      </w:pPr>
      <w:r>
        <w:rPr>
          <w:noProof/>
        </w:rPr>
        <w:lastRenderedPageBreak/>
        <w:drawing>
          <wp:inline distT="0" distB="0" distL="0" distR="0" wp14:anchorId="40D6F427" wp14:editId="11615350">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Users/davidkeyes/Documents/Work/R%20Without%20Statistics/r-without-statistics/word/data-viz_files/figure-docx/unnamed-chunk-16-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7DFA355" w14:textId="77777777" w:rsidR="002B4030" w:rsidRDefault="00000000">
      <w:pPr>
        <w:pStyle w:val="BodyText"/>
      </w:pPr>
      <w:r>
        <w:t xml:space="preserve">We’ve now seen why Hadley Wickham described the </w:t>
      </w:r>
      <w:r>
        <w:rPr>
          <w:rStyle w:val="VerbatimChar"/>
        </w:rPr>
        <w:t>ggplot2</w:t>
      </w:r>
      <w:r>
        <w:t xml:space="preserve"> package as using a layered grammar of graphics. It relies on Leland Wilkinson’s theory and implements it through the creation of multiple layers:</w:t>
      </w:r>
    </w:p>
    <w:p w14:paraId="6989DC1A" w14:textId="77777777" w:rsidR="002B4030" w:rsidRDefault="00000000">
      <w:pPr>
        <w:pStyle w:val="Compact"/>
        <w:numPr>
          <w:ilvl w:val="0"/>
          <w:numId w:val="2"/>
        </w:numPr>
      </w:pPr>
      <w:r>
        <w:t>First, we select variables to map to aesthetic properties such as x or y axis, color/fill, etc</w:t>
      </w:r>
    </w:p>
    <w:p w14:paraId="68CDC4AF" w14:textId="77777777" w:rsidR="002B4030" w:rsidRDefault="00000000">
      <w:pPr>
        <w:pStyle w:val="Compact"/>
        <w:numPr>
          <w:ilvl w:val="0"/>
          <w:numId w:val="2"/>
        </w:numPr>
      </w:pPr>
      <w:r>
        <w:t>Second, we choose the geometric object (aka geom) we want to use to represent our data</w:t>
      </w:r>
    </w:p>
    <w:p w14:paraId="38FF555A" w14:textId="77777777" w:rsidR="002B4030" w:rsidRDefault="00000000">
      <w:pPr>
        <w:pStyle w:val="Compact"/>
        <w:numPr>
          <w:ilvl w:val="0"/>
          <w:numId w:val="2"/>
        </w:numPr>
      </w:pPr>
      <w:r>
        <w:t xml:space="preserve">Third, if we want to change aesthetic properties (for example, using a different palette), we do this with a </w:t>
      </w:r>
      <w:r>
        <w:rPr>
          <w:rStyle w:val="VerbatimChar"/>
        </w:rPr>
        <w:t>scale_</w:t>
      </w:r>
      <w:r>
        <w:t xml:space="preserve"> function</w:t>
      </w:r>
    </w:p>
    <w:p w14:paraId="367A2720" w14:textId="77777777" w:rsidR="002B4030" w:rsidRDefault="00000000">
      <w:pPr>
        <w:pStyle w:val="Compact"/>
        <w:numPr>
          <w:ilvl w:val="0"/>
          <w:numId w:val="2"/>
        </w:numPr>
      </w:pPr>
      <w:r>
        <w:t xml:space="preserve">Fourth, we use a </w:t>
      </w:r>
      <w:r>
        <w:rPr>
          <w:rStyle w:val="VerbatimChar"/>
        </w:rPr>
        <w:t>theme_</w:t>
      </w:r>
      <w:r>
        <w:t xml:space="preserve"> function to set the overall look-and-feel of our plot.</w:t>
      </w:r>
    </w:p>
    <w:p w14:paraId="073BD0C4" w14:textId="77777777" w:rsidR="002B4030" w:rsidRDefault="00000000">
      <w:pPr>
        <w:pStyle w:val="FirstParagraph"/>
      </w:pPr>
      <w:r>
        <w:t>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p w14:paraId="1CC4B663" w14:textId="77777777" w:rsidR="002B4030" w:rsidRDefault="00000000">
      <w:pPr>
        <w:pStyle w:val="Heading2"/>
      </w:pPr>
      <w:bookmarkStart w:id="3" w:name="recreating-the-drought-visualization"/>
      <w:bookmarkEnd w:id="2"/>
      <w:r>
        <w:t>Recreating the drought visualization</w:t>
      </w:r>
    </w:p>
    <w:p w14:paraId="4195BCDF" w14:textId="77777777" w:rsidR="002B4030" w:rsidRDefault="00000000">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t>
      </w:r>
      <w:r>
        <w:lastRenderedPageBreak/>
        <w:t>with a simplified version of their code. We’ll build it up layer by layer, adding elements until we can see exactly how they made their drought data viz. </w:t>
      </w:r>
    </w:p>
    <w:p w14:paraId="287B86BD" w14:textId="77777777" w:rsidR="002B4030" w:rsidRDefault="00000000">
      <w:pPr>
        <w:pStyle w:val="BodyText"/>
      </w:pPr>
      <w:r>
        <w:t xml:space="preserve">Let’s start by looking again at one region (Southwest) in one year (2003). First, we filter our data and save it as a new object called </w:t>
      </w:r>
      <w:r>
        <w:rPr>
          <w:rStyle w:val="VerbatimChar"/>
        </w:rPr>
        <w:t>southwest_2003</w:t>
      </w:r>
      <w:r>
        <w:t>.</w:t>
      </w:r>
    </w:p>
    <w:p w14:paraId="25ECBE54" w14:textId="77777777" w:rsidR="002B4030" w:rsidRDefault="00000000">
      <w:pPr>
        <w:pStyle w:val="SourceCode"/>
      </w:pPr>
      <w:r>
        <w:rPr>
          <w:rStyle w:val="NormalTok"/>
        </w:rPr>
        <w:t xml:space="preserve">southwest_2003 </w:t>
      </w:r>
      <w:r>
        <w:rPr>
          <w:rStyle w:val="OtherTok"/>
        </w:rPr>
        <w:t>&lt;-</w:t>
      </w:r>
      <w:r>
        <w:rPr>
          <w:rStyle w:val="NormalTok"/>
        </w:rPr>
        <w:t xml:space="preserve"> 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w:t>
      </w:r>
      <w:r>
        <w:rPr>
          <w:rStyle w:val="NormalTok"/>
        </w:rPr>
        <w:t xml:space="preserve"> </w:t>
      </w:r>
      <w:r>
        <w:rPr>
          <w:rStyle w:val="StringTok"/>
        </w:rPr>
        <w:t>"Southwest"</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2003</w:t>
      </w:r>
      <w:r>
        <w:rPr>
          <w:rStyle w:val="NormalTok"/>
        </w:rPr>
        <w:t>)</w:t>
      </w:r>
    </w:p>
    <w:p w14:paraId="064E62CD" w14:textId="77777777" w:rsidR="002B4030" w:rsidRDefault="00000000">
      <w:pPr>
        <w:pStyle w:val="FirstParagraph"/>
      </w:pPr>
      <w:r>
        <w:t>We can take a look at this object to see the variables we have to work with:</w:t>
      </w:r>
    </w:p>
    <w:p w14:paraId="0831147D" w14:textId="77777777" w:rsidR="002B4030" w:rsidRDefault="00000000">
      <w:pPr>
        <w:pStyle w:val="Compact"/>
        <w:numPr>
          <w:ilvl w:val="0"/>
          <w:numId w:val="3"/>
        </w:numPr>
      </w:pPr>
      <w:r>
        <w:rPr>
          <w:b/>
          <w:bCs/>
        </w:rPr>
        <w:t>date</w:t>
      </w:r>
      <w:r>
        <w:t>: start date of the week of the observation</w:t>
      </w:r>
    </w:p>
    <w:p w14:paraId="5DEBB3DC" w14:textId="77777777" w:rsidR="002B4030" w:rsidRDefault="00000000">
      <w:pPr>
        <w:pStyle w:val="Compact"/>
        <w:numPr>
          <w:ilvl w:val="0"/>
          <w:numId w:val="3"/>
        </w:numPr>
      </w:pPr>
      <w:r>
        <w:rPr>
          <w:b/>
          <w:bCs/>
        </w:rPr>
        <w:t>hub</w:t>
      </w:r>
      <w:r>
        <w:t>: region</w:t>
      </w:r>
    </w:p>
    <w:p w14:paraId="365FDE75" w14:textId="77777777" w:rsidR="002B4030" w:rsidRDefault="00000000">
      <w:pPr>
        <w:pStyle w:val="Compact"/>
        <w:numPr>
          <w:ilvl w:val="0"/>
          <w:numId w:val="3"/>
        </w:numPr>
      </w:pPr>
      <w:r>
        <w:rPr>
          <w:b/>
          <w:bCs/>
        </w:rPr>
        <w:t>category</w:t>
      </w:r>
      <w:r>
        <w:t>: level of drought (D0 = lowest level of drought; D5 = highest level)</w:t>
      </w:r>
    </w:p>
    <w:p w14:paraId="16E5F8B0" w14:textId="77777777" w:rsidR="002B4030" w:rsidRDefault="00000000">
      <w:pPr>
        <w:pStyle w:val="Compact"/>
        <w:numPr>
          <w:ilvl w:val="0"/>
          <w:numId w:val="3"/>
        </w:numPr>
      </w:pPr>
      <w:r>
        <w:rPr>
          <w:b/>
          <w:bCs/>
        </w:rPr>
        <w:t>percentage</w:t>
      </w:r>
      <w:r>
        <w:t>: percentage of that region that is in that category of drought (0 = 0%, 1 = 100%)</w:t>
      </w:r>
    </w:p>
    <w:p w14:paraId="0F8224AC" w14:textId="77777777" w:rsidR="002B4030" w:rsidRDefault="00000000">
      <w:pPr>
        <w:pStyle w:val="Compact"/>
        <w:numPr>
          <w:ilvl w:val="0"/>
          <w:numId w:val="3"/>
        </w:numPr>
      </w:pPr>
      <w:r>
        <w:rPr>
          <w:b/>
          <w:bCs/>
        </w:rPr>
        <w:t>year</w:t>
      </w:r>
      <w:r>
        <w:t>: observation year</w:t>
      </w:r>
    </w:p>
    <w:p w14:paraId="0EC59ED3" w14:textId="77777777" w:rsidR="002B4030" w:rsidRDefault="00000000">
      <w:pPr>
        <w:pStyle w:val="Compact"/>
        <w:numPr>
          <w:ilvl w:val="0"/>
          <w:numId w:val="3"/>
        </w:numPr>
      </w:pPr>
      <w:r>
        <w:rPr>
          <w:b/>
          <w:bCs/>
        </w:rPr>
        <w:t>week</w:t>
      </w:r>
      <w:r>
        <w:t>: week number (i.e. first week is week 1)</w:t>
      </w:r>
    </w:p>
    <w:p w14:paraId="4E6AAAF1" w14:textId="77777777" w:rsidR="002B4030" w:rsidRDefault="00000000">
      <w:pPr>
        <w:pStyle w:val="Compact"/>
        <w:numPr>
          <w:ilvl w:val="0"/>
          <w:numId w:val="3"/>
        </w:numPr>
      </w:pPr>
      <w:r>
        <w:rPr>
          <w:b/>
          <w:bCs/>
        </w:rPr>
        <w:t>max_week</w:t>
      </w:r>
      <w:r>
        <w:t>: the maximum number of weeks in a given year</w:t>
      </w:r>
    </w:p>
    <w:p w14:paraId="6D2CB26B" w14:textId="77777777" w:rsidR="002B4030" w:rsidRDefault="00000000">
      <w:pPr>
        <w:pStyle w:val="SourceCode"/>
      </w:pPr>
      <w:r>
        <w:rPr>
          <w:rStyle w:val="NormalTok"/>
        </w:rPr>
        <w:t xml:space="preserve">southwest_2003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10</w:t>
      </w:r>
      <w:r>
        <w:rPr>
          <w:rStyle w:val="NormalTok"/>
        </w:rPr>
        <w:t>)</w:t>
      </w:r>
      <w:r>
        <w:br/>
      </w:r>
      <w:r>
        <w:rPr>
          <w:rStyle w:val="CommentTok"/>
        </w:rPr>
        <w:t>#&gt; # A tibble: 10 × 7</w:t>
      </w:r>
      <w:r>
        <w:br/>
      </w:r>
      <w:r>
        <w:rPr>
          <w:rStyle w:val="CommentTok"/>
        </w:rPr>
        <w:t>#&gt;    date       hub   category percentage  year  week max_week</w:t>
      </w:r>
      <w:r>
        <w:br/>
      </w:r>
      <w:r>
        <w:rPr>
          <w:rStyle w:val="CommentTok"/>
        </w:rPr>
        <w:t>#&gt;    &lt;date&gt;     &lt;fct&gt; &lt;fct&gt;         &lt;dbl&gt; &lt;dbl&gt; &lt;dbl&gt;    &lt;dbl&gt;</w:t>
      </w:r>
      <w:r>
        <w:br/>
      </w:r>
      <w:r>
        <w:rPr>
          <w:rStyle w:val="CommentTok"/>
        </w:rPr>
        <w:t>#&gt;  1 2003-12-30 Sout… D0           0.0718  2003    52       52</w:t>
      </w:r>
      <w:r>
        <w:br/>
      </w:r>
      <w:r>
        <w:rPr>
          <w:rStyle w:val="CommentTok"/>
        </w:rPr>
        <w:t>#&gt;  2 2003-12-30 Sout… D1           0.0828  2003    52       52</w:t>
      </w:r>
      <w:r>
        <w:br/>
      </w:r>
      <w:r>
        <w:rPr>
          <w:rStyle w:val="CommentTok"/>
        </w:rPr>
        <w:t>#&gt;  3 2003-12-30 Sout… D2           0.269   2003    52       52</w:t>
      </w:r>
      <w:r>
        <w:br/>
      </w:r>
      <w:r>
        <w:rPr>
          <w:rStyle w:val="CommentTok"/>
        </w:rPr>
        <w:t>#&gt;  4 2003-12-30 Sout… D3           0.311   2003    52       52</w:t>
      </w:r>
      <w:r>
        <w:br/>
      </w:r>
      <w:r>
        <w:rPr>
          <w:rStyle w:val="CommentTok"/>
        </w:rPr>
        <w:t>#&gt;  5 2003-12-30 Sout… D4           0.0796  2003    52       52</w:t>
      </w:r>
      <w:r>
        <w:br/>
      </w:r>
      <w:r>
        <w:rPr>
          <w:rStyle w:val="CommentTok"/>
        </w:rPr>
        <w:t>#&gt;  6 2003-12-23 Sout… D0           0.0823  2003    51       52</w:t>
      </w:r>
      <w:r>
        <w:br/>
      </w:r>
      <w:r>
        <w:rPr>
          <w:rStyle w:val="CommentTok"/>
        </w:rPr>
        <w:t>#&gt;  7 2003-12-23 Sout… D1           0.131   2003    51       52</w:t>
      </w:r>
      <w:r>
        <w:br/>
      </w:r>
      <w:r>
        <w:rPr>
          <w:rStyle w:val="CommentTok"/>
        </w:rPr>
        <w:t>#&gt;  8 2003-12-23 Sout… D2           0.189   2003    51       52</w:t>
      </w:r>
      <w:r>
        <w:br/>
      </w:r>
      <w:r>
        <w:rPr>
          <w:rStyle w:val="CommentTok"/>
        </w:rPr>
        <w:t>#&gt;  9 2003-12-23 Sout… D3           0.382   2003    51       52</w:t>
      </w:r>
      <w:r>
        <w:br/>
      </w:r>
      <w:r>
        <w:rPr>
          <w:rStyle w:val="CommentTok"/>
        </w:rPr>
        <w:t>#&gt; 10 2003-12-23 Sout… D4           0.0828  2003    51       52</w:t>
      </w:r>
    </w:p>
    <w:p w14:paraId="66C5AF06" w14:textId="77777777" w:rsidR="002B4030" w:rsidRDefault="00000000">
      <w:pPr>
        <w:pStyle w:val="FirstParagraph"/>
      </w:pPr>
      <w:r>
        <w:t xml:space="preserve">Now we can use this </w:t>
      </w:r>
      <w:r>
        <w:rPr>
          <w:rStyle w:val="VerbatimChar"/>
        </w:rPr>
        <w:t>southwest_2003</w:t>
      </w:r>
      <w:r>
        <w:t xml:space="preserve"> object for our plotting. In the </w:t>
      </w:r>
      <w:r>
        <w:rPr>
          <w:rStyle w:val="VerbatimChar"/>
        </w:rPr>
        <w:t>ggplot()</w:t>
      </w:r>
      <w:r>
        <w:t xml:space="preserve"> function, we tell R to put week on the x axis, percentage on the y axis, and use the category variable (i.e. drought level) for our fill color. We then use </w:t>
      </w:r>
      <w:r>
        <w:rPr>
          <w:rStyle w:val="VerbatimChar"/>
        </w:rPr>
        <w:t>geom_col()</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14:paraId="48D878A2"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lastRenderedPageBreak/>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3398B791" w14:textId="77777777" w:rsidR="002B4030" w:rsidRDefault="00000000">
      <w:pPr>
        <w:pStyle w:val="FirstParagraph"/>
      </w:pPr>
      <w:r>
        <w:rPr>
          <w:noProof/>
        </w:rPr>
        <w:drawing>
          <wp:inline distT="0" distB="0" distL="0" distR="0" wp14:anchorId="5DC5E10D" wp14:editId="0B57AA62">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Users/davidkeyes/Documents/Work/R%20Without%20Statistics/r-without-statistics/word/data-viz_files/figure-docx/unnamed-chunk-19-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4C711EB" w14:textId="77777777" w:rsidR="002B4030" w:rsidRDefault="00000000">
      <w:pPr>
        <w:pStyle w:val="BodyText"/>
      </w:pPr>
      <w:r>
        <w:t xml:space="preserve">Cédric and Georgios next select different fill colors for their bars. They use the </w:t>
      </w:r>
      <w:r>
        <w:rPr>
          <w:rStyle w:val="VerbatimChar"/>
        </w:rPr>
        <w:t>scale_fill_viridis_d()</w:t>
      </w:r>
      <w:r>
        <w:t xml:space="preserve"> function. The “d” here means the data that the fill scale is being applied to has discrete categories (D0, D1, D2, D3, D4, D5). They use the argument </w:t>
      </w:r>
      <w:r>
        <w:rPr>
          <w:rStyle w:val="VerbatimChar"/>
        </w:rPr>
        <w:t>option = "rocket"</w:t>
      </w:r>
      <w:r>
        <w:t xml:space="preserve"> in order to select the “rocket” palette (the </w:t>
      </w:r>
      <w:r>
        <w:rPr>
          <w:rStyle w:val="VerbatimChar"/>
        </w:rPr>
        <w:t>scale_fill_viridis_d()</w:t>
      </w:r>
      <w:r>
        <w:t xml:space="preserve"> function has several other palettes). And they use the </w:t>
      </w:r>
      <w:r>
        <w:rPr>
          <w:rStyle w:val="VerbatimChar"/>
        </w:rPr>
        <w:t>direction = -1</w:t>
      </w:r>
      <w:r>
        <w:t xml:space="preserve"> argument to reverse the order of fill colors so that darker colors mean higher drought conditions.</w:t>
      </w:r>
    </w:p>
    <w:p w14:paraId="6407087C"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lastRenderedPageBreak/>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w:t>
      </w:r>
    </w:p>
    <w:p w14:paraId="7CDD6C03" w14:textId="77777777" w:rsidR="002B4030" w:rsidRDefault="00000000">
      <w:pPr>
        <w:pStyle w:val="FirstParagraph"/>
      </w:pPr>
      <w:r>
        <w:rPr>
          <w:noProof/>
        </w:rPr>
        <w:drawing>
          <wp:inline distT="0" distB="0" distL="0" distR="0" wp14:anchorId="3D303257" wp14:editId="7D080B0B">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Users/davidkeyes/Documents/Work/R%20Without%20Statistics/r-without-statistics/word/data-viz_files/figure-docx/unnamed-chunk-2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585AFAA" w14:textId="77777777" w:rsidR="002B4030" w:rsidRDefault="00000000">
      <w:pPr>
        <w:pStyle w:val="BodyText"/>
      </w:pPr>
      <w:r>
        <w:t xml:space="preserve">In the language of ggplot, x and y axis are aesthetic properties, the same as fill color. Cédric and Georgios tweak the x axis to remove both the axis title (“week”) using </w:t>
      </w:r>
      <w:r>
        <w:rPr>
          <w:rStyle w:val="VerbatimChar"/>
        </w:rPr>
        <w:t>name = NULL</w:t>
      </w:r>
      <w:r>
        <w:t xml:space="preserve"> and the 0-50 axis text with </w:t>
      </w:r>
      <w:r>
        <w:rPr>
          <w:rStyle w:val="VerbatimChar"/>
        </w:rPr>
        <w:t>guide = none</w:t>
      </w:r>
      <w:r>
        <w:t xml:space="preserve">. On the y axis, they remove the axis title and axis text (which was showing percentages in 0.00, 0.25, 0.50, 0.75 format) using </w:t>
      </w:r>
      <w:r>
        <w:rPr>
          <w:rStyle w:val="VerbatimChar"/>
        </w:rPr>
        <w:t>labels = NULL</w:t>
      </w:r>
      <w:r>
        <w:t xml:space="preserve"> (this functionally does the same thing as </w:t>
      </w:r>
      <w:r>
        <w:rPr>
          <w:rStyle w:val="VerbatimChar"/>
        </w:rPr>
        <w:t>guide = "none"</w:t>
      </w:r>
      <w:r>
        <w:t xml:space="preserve">). They also move the axis lines themselves to the right side using </w:t>
      </w:r>
      <w:r>
        <w:rPr>
          <w:rStyle w:val="VerbatimChar"/>
        </w:rPr>
        <w:t>position = "right"</w:t>
      </w:r>
      <w:r>
        <w:t xml:space="preserve"> (they are only apparent as tick marks at this point, but will become more visible later).</w:t>
      </w:r>
    </w:p>
    <w:p w14:paraId="04B10146" w14:textId="77777777" w:rsidR="002B4030"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lastRenderedPageBreak/>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w:t>
      </w:r>
    </w:p>
    <w:p w14:paraId="158A9F37" w14:textId="77777777" w:rsidR="002B4030" w:rsidRDefault="00000000">
      <w:pPr>
        <w:pStyle w:val="FirstParagraph"/>
      </w:pPr>
      <w:r>
        <w:rPr>
          <w:noProof/>
        </w:rPr>
        <w:drawing>
          <wp:inline distT="0" distB="0" distL="0" distR="0" wp14:anchorId="389CA43A" wp14:editId="6C550907">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Users/davidkeyes/Documents/Work/R%20Without%20Statistics/r-without-statistics/word/data-viz_files/figure-docx/unnamed-chunk-2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20AD115" w14:textId="77777777" w:rsidR="002B4030" w:rsidRDefault="00000000">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 </w:t>
      </w:r>
      <w:r>
        <w:rPr>
          <w:rStyle w:val="VerbatimChar"/>
        </w:rPr>
        <w:t>facet_grid()</w:t>
      </w:r>
      <w:r>
        <w:t xml:space="preserve"> function, we can select which variable to put in rows and which to put in columns of our facetted plot. Cédric and Georgios put </w:t>
      </w:r>
      <w:r>
        <w:rPr>
          <w:rStyle w:val="VerbatimChar"/>
        </w:rPr>
        <w:t>year</w:t>
      </w:r>
      <w:r>
        <w:t xml:space="preserve"> in rows and </w:t>
      </w:r>
      <w:r>
        <w:rPr>
          <w:rStyle w:val="VerbatimChar"/>
        </w:rPr>
        <w:t>hub</w:t>
      </w:r>
      <w:r>
        <w:t xml:space="preserve"> (region) in columns. The </w:t>
      </w:r>
      <w:r>
        <w:rPr>
          <w:rStyle w:val="VerbatimChar"/>
        </w:rPr>
        <w:t>switch = "y"</w:t>
      </w:r>
      <w:r>
        <w:t xml:space="preserve"> argument moves the year label from the right side (where it appears by default) to the left. With this code in place, we can see the final plot coming together. Space considerations require me to again include only four regions, but you get the idea.</w:t>
      </w:r>
    </w:p>
    <w:p w14:paraId="7403CCC5" w14:textId="77777777" w:rsidR="002B4030"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lastRenderedPageBreak/>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w:t>
      </w:r>
    </w:p>
    <w:p w14:paraId="50D39FF9" w14:textId="77777777" w:rsidR="002B4030" w:rsidRDefault="00000000">
      <w:pPr>
        <w:pStyle w:val="FirstParagraph"/>
      </w:pPr>
      <w:r>
        <w:rPr>
          <w:noProof/>
        </w:rPr>
        <w:lastRenderedPageBreak/>
        <w:drawing>
          <wp:inline distT="0" distB="0" distL="0" distR="0" wp14:anchorId="15484815" wp14:editId="11020EE5">
            <wp:extent cx="5334000" cy="85344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Users/davidkeyes/Documents/Work/R%20Without%20Statistics/r-without-statistics/word/data-viz_files/figure-docx/unnamed-chunk-22-1.png"/>
                    <pic:cNvPicPr>
                      <a:picLocks noChangeAspect="1" noChangeArrowheads="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14:paraId="61ACEE58" w14:textId="77777777" w:rsidR="002B4030" w:rsidRDefault="00000000">
      <w:pPr>
        <w:pStyle w:val="BodyText"/>
      </w:pPr>
      <w:r>
        <w:lastRenderedPageBreak/>
        <w:t>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14:paraId="42408C79" w14:textId="77777777" w:rsidR="002B4030" w:rsidRDefault="00000000">
      <w:pPr>
        <w:pStyle w:val="BodyText"/>
      </w:pPr>
      <w:r>
        <w:t xml:space="preserve">Let’s look at a few of the small polishes that Cédric and Georgios make. The first is to apply a theme. They use </w:t>
      </w:r>
      <w:r>
        <w:rPr>
          <w:rStyle w:val="VerbatimChar"/>
        </w:rPr>
        <w:t>theme_light()</w:t>
      </w:r>
      <w:r>
        <w:t>, which removes the default gray background and changes the font to Roboto.</w:t>
      </w:r>
    </w:p>
    <w:p w14:paraId="4159C404" w14:textId="77777777" w:rsidR="002B4030"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base_family =</w:t>
      </w:r>
      <w:r>
        <w:rPr>
          <w:rStyle w:val="NormalTok"/>
        </w:rPr>
        <w:t xml:space="preserve"> </w:t>
      </w:r>
      <w:r>
        <w:rPr>
          <w:rStyle w:val="StringTok"/>
        </w:rPr>
        <w:t>"Roboto"</w:t>
      </w:r>
      <w:r>
        <w:rPr>
          <w:rStyle w:val="NormalTok"/>
        </w:rPr>
        <w:t>)</w:t>
      </w:r>
    </w:p>
    <w:p w14:paraId="2BC1A0ED" w14:textId="77777777" w:rsidR="002B4030" w:rsidRDefault="00000000">
      <w:pPr>
        <w:pStyle w:val="FirstParagraph"/>
      </w:pPr>
      <w:r>
        <w:rPr>
          <w:noProof/>
        </w:rPr>
        <w:lastRenderedPageBreak/>
        <w:drawing>
          <wp:inline distT="0" distB="0" distL="0" distR="0" wp14:anchorId="170222B0" wp14:editId="47F975F4">
            <wp:extent cx="5334000" cy="85344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Users/davidkeyes/Documents/Work/R%20Without%20Statistics/r-without-statistics/word/data-viz_files/figure-docx/unnamed-chunk-23-1.png"/>
                    <pic:cNvPicPr>
                      <a:picLocks noChangeAspect="1" noChangeArrowheads="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p w14:paraId="3E4764E9" w14:textId="77777777" w:rsidR="002B4030" w:rsidRDefault="00000000">
      <w:pPr>
        <w:pStyle w:val="BodyText"/>
      </w:pPr>
      <w:r>
        <w:rPr>
          <w:rStyle w:val="VerbatimChar"/>
        </w:rPr>
        <w:lastRenderedPageBreak/>
        <w:t>theme_light()</w:t>
      </w:r>
      <w:r>
        <w:t xml:space="preserve"> is what’s known as a “complete theme.” So-called complete themes change the overall look-and-feel of a plot. But Cédric and Georgios don’t stop with applying a complete theme. From there, they use the </w:t>
      </w:r>
      <w:r>
        <w:rPr>
          <w:rStyle w:val="VerbatimChar"/>
        </w:rPr>
        <w:t>theme()</w:t>
      </w:r>
      <w:r>
        <w:t xml:space="preserve"> function to make additional tweaks to what </w:t>
      </w:r>
      <w:r>
        <w:rPr>
          <w:rStyle w:val="VerbatimChar"/>
        </w:rPr>
        <w:t>theme_light()</w:t>
      </w:r>
      <w:r>
        <w:t xml:space="preserve"> gives them.</w:t>
      </w:r>
    </w:p>
    <w:p w14:paraId="53F71D0E" w14:textId="77777777" w:rsidR="002B4030"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vjust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lastRenderedPageBreak/>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p>
    <w:p w14:paraId="4A2276D4" w14:textId="77777777" w:rsidR="002B4030" w:rsidRDefault="00000000">
      <w:pPr>
        <w:pStyle w:val="FirstParagraph"/>
      </w:pPr>
      <w:r>
        <w:rPr>
          <w:noProof/>
        </w:rPr>
        <w:lastRenderedPageBreak/>
        <w:drawing>
          <wp:inline distT="0" distB="0" distL="0" distR="0" wp14:anchorId="482EFE70" wp14:editId="4DE3DEA3">
            <wp:extent cx="5334000" cy="85344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Users/davidkeyes/Documents/Work/R%20Without%20Statistics/r-without-statistics/word/data-viz_files/figure-docx/unnamed-chunk-24-1.png"/>
                    <pic:cNvPicPr>
                      <a:picLocks noChangeAspect="1" noChangeArrowheads="1"/>
                    </pic:cNvPicPr>
                  </pic:nvPicPr>
                  <pic:blipFill>
                    <a:blip r:embed="rId25"/>
                    <a:stretch>
                      <a:fillRect/>
                    </a:stretch>
                  </pic:blipFill>
                  <pic:spPr bwMode="auto">
                    <a:xfrm>
                      <a:off x="0" y="0"/>
                      <a:ext cx="5334000" cy="8534400"/>
                    </a:xfrm>
                    <a:prstGeom prst="rect">
                      <a:avLst/>
                    </a:prstGeom>
                    <a:noFill/>
                    <a:ln w="9525">
                      <a:noFill/>
                      <a:headEnd/>
                      <a:tailEnd/>
                    </a:ln>
                  </pic:spPr>
                </pic:pic>
              </a:graphicData>
            </a:graphic>
          </wp:inline>
        </w:drawing>
      </w:r>
    </w:p>
    <w:p w14:paraId="27358D91" w14:textId="77777777" w:rsidR="002B4030" w:rsidRDefault="00000000">
      <w:pPr>
        <w:pStyle w:val="BodyText"/>
      </w:pPr>
      <w:r>
        <w:lastRenderedPageBreak/>
        <w:t xml:space="preserve">The code in the </w:t>
      </w:r>
      <w:r>
        <w:rPr>
          <w:rStyle w:val="VerbatimChar"/>
        </w:rPr>
        <w:t>theme()</w:t>
      </w:r>
      <w:r>
        <w:t xml:space="preserve"> function does many different things, but let’s take a look at a few of the most important:</w:t>
      </w:r>
    </w:p>
    <w:p w14:paraId="4C84B264" w14:textId="77777777" w:rsidR="002B4030" w:rsidRDefault="00000000">
      <w:pPr>
        <w:pStyle w:val="BodyText"/>
      </w:pPr>
      <w:r>
        <w:rPr>
          <w:rStyle w:val="VerbatimChar"/>
        </w:rPr>
        <w:t>legend.position = "top"</w:t>
      </w:r>
      <w:r>
        <w:t xml:space="preserve"> moves the legend from the right (the default) to the top of the plot.</w:t>
      </w:r>
    </w:p>
    <w:p w14:paraId="19BC8172" w14:textId="77777777" w:rsidR="002B4030" w:rsidRDefault="00000000">
      <w:pPr>
        <w:pStyle w:val="BodyText"/>
      </w:pPr>
      <w:r>
        <w:rPr>
          <w:rStyle w:val="VerbatimChar"/>
        </w:rPr>
        <w:t>strip.text.y.left = element_text(size = 18, angle = 0, vjust = .5, face = "plain", color = "black")</w:t>
      </w:r>
      <w:r>
        <w:t xml:space="preserve"> turns the year text in the columns so that it is no longer angled. Without the </w:t>
      </w:r>
      <w:r>
        <w:rPr>
          <w:rStyle w:val="VerbatimChar"/>
        </w:rPr>
        <w:t>angle = 0</w:t>
      </w:r>
      <w:r>
        <w:t>, the years would be much less readable.</w:t>
      </w:r>
    </w:p>
    <w:p w14:paraId="6FBEA118" w14:textId="77777777" w:rsidR="002B4030" w:rsidRDefault="00000000">
      <w:pPr>
        <w:pStyle w:val="BodyText"/>
      </w:pPr>
      <w:r>
        <w:rPr>
          <w:noProof/>
        </w:rPr>
        <w:lastRenderedPageBreak/>
        <w:drawing>
          <wp:inline distT="0" distB="0" distL="0" distR="0" wp14:anchorId="39E0E5C9" wp14:editId="03DC304E">
            <wp:extent cx="5334000" cy="85344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sers/davidkeyes/Documents/Work/R%20Without%20Statistics/r-without-statistics/word/data-viz_files/figure-docx/unnamed-chunk-25-1.png"/>
                    <pic:cNvPicPr>
                      <a:picLocks noChangeAspect="1" noChangeArrowheads="1"/>
                    </pic:cNvPicPr>
                  </pic:nvPicPr>
                  <pic:blipFill>
                    <a:blip r:embed="rId26"/>
                    <a:stretch>
                      <a:fillRect/>
                    </a:stretch>
                  </pic:blipFill>
                  <pic:spPr bwMode="auto">
                    <a:xfrm>
                      <a:off x="0" y="0"/>
                      <a:ext cx="5334000" cy="8534400"/>
                    </a:xfrm>
                    <a:prstGeom prst="rect">
                      <a:avLst/>
                    </a:prstGeom>
                    <a:noFill/>
                    <a:ln w="9525">
                      <a:noFill/>
                      <a:headEnd/>
                      <a:tailEnd/>
                    </a:ln>
                  </pic:spPr>
                </pic:pic>
              </a:graphicData>
            </a:graphic>
          </wp:inline>
        </w:drawing>
      </w:r>
    </w:p>
    <w:p w14:paraId="7F36F5C6" w14:textId="77777777" w:rsidR="002B4030" w:rsidRDefault="00000000">
      <w:pPr>
        <w:pStyle w:val="BodyText"/>
      </w:pPr>
      <w:r>
        <w:lastRenderedPageBreak/>
        <w:t>The following lines make the distinctive axis lines and ticks that show up on the right side of the final plot:</w:t>
      </w:r>
    </w:p>
    <w:p w14:paraId="7A7FA809" w14:textId="77777777" w:rsidR="002B4030" w:rsidRDefault="00000000">
      <w:pPr>
        <w:pStyle w:val="SourceCode"/>
      </w:pPr>
      <w:r>
        <w:rPr>
          <w:rStyle w:val="NormalTok"/>
        </w:rPr>
        <w:t xml:space="preserve">axis.line.x </w:t>
      </w:r>
      <w:r>
        <w:rPr>
          <w:rStyle w:val="OtherTok"/>
        </w:rPr>
        <w:t>=</w:t>
      </w:r>
      <w:r>
        <w:rPr>
          <w:rStyle w:val="NormalTok"/>
        </w:rPr>
        <w:t xml:space="preserve"> </w:t>
      </w:r>
      <w:r>
        <w:rPr>
          <w:rStyle w:val="FunctionTok"/>
        </w:rPr>
        <w:t>element_blank</w:t>
      </w:r>
      <w:r>
        <w:rPr>
          <w:rStyle w:val="NormalTok"/>
        </w:rPr>
        <w:t>(),</w:t>
      </w:r>
      <w:r>
        <w:br/>
      </w:r>
      <w:r>
        <w:rPr>
          <w:rStyle w:val="NormalTok"/>
        </w:rPr>
        <w:t xml:space="preserve">axis.line.y </w:t>
      </w:r>
      <w:r>
        <w:rPr>
          <w:rStyle w:val="OtherTok"/>
        </w:rPr>
        <w:t>=</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axis.ticks.y </w:t>
      </w:r>
      <w:r>
        <w:rPr>
          <w:rStyle w:val="OtherTok"/>
        </w:rPr>
        <w:t>=</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axis.ticks.length.y </w:t>
      </w:r>
      <w:r>
        <w:rPr>
          <w:rStyle w:val="OtherTok"/>
        </w:rPr>
        <w:t>=</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p>
    <w:p w14:paraId="0E5E4BE5" w14:textId="77777777" w:rsidR="002B4030" w:rsidRDefault="00000000">
      <w:pPr>
        <w:pStyle w:val="FirstParagraph"/>
      </w:pPr>
      <w:r>
        <w:rPr>
          <w:rStyle w:val="VerbatimChar"/>
        </w:rPr>
        <w:t>panel.grid.minor = element_blank()</w:t>
      </w:r>
      <w:r>
        <w:t xml:space="preserve"> and </w:t>
      </w:r>
      <w:r>
        <w:rPr>
          <w:rStyle w:val="VerbatimChar"/>
        </w:rPr>
        <w:t>panel.grid.major = element_blank()</w:t>
      </w:r>
      <w:r>
        <w:t xml:space="preserve"> remove all grid lines from the final plot.</w:t>
      </w:r>
    </w:p>
    <w:p w14:paraId="529255F3" w14:textId="77777777" w:rsidR="002B4030" w:rsidRDefault="00000000">
      <w:pPr>
        <w:pStyle w:val="BodyText"/>
      </w:pPr>
      <w:r>
        <w:t>And finally, these three lines remove the borders and make each of the individual plots have a transparent background.</w:t>
      </w:r>
    </w:p>
    <w:p w14:paraId="52F8293D" w14:textId="77777777" w:rsidR="002B4030" w:rsidRDefault="00000000">
      <w:pPr>
        <w:pStyle w:val="SourceCode"/>
      </w:pPr>
      <w:r>
        <w:rPr>
          <w:rStyle w:val="NormalTok"/>
        </w:rPr>
        <w:t xml:space="preserve">panel.background </w:t>
      </w:r>
      <w:r>
        <w:rPr>
          <w:rStyle w:val="OtherTok"/>
        </w:rPr>
        <w:t>=</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panel.border </w:t>
      </w:r>
      <w:r>
        <w:rPr>
          <w:rStyle w:val="OtherTok"/>
        </w:rPr>
        <w:t>=</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plot.background </w:t>
      </w:r>
      <w:r>
        <w:rPr>
          <w:rStyle w:val="OtherTok"/>
        </w:rPr>
        <w:t>=</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4</w:t>
      </w:r>
      <w:r>
        <w:rPr>
          <w:rStyle w:val="NormalTok"/>
        </w:rPr>
        <w:t>)</w:t>
      </w:r>
    </w:p>
    <w:p w14:paraId="1552DA76" w14:textId="77777777" w:rsidR="002B4030" w:rsidRDefault="00000000">
      <w:pPr>
        <w:pStyle w:val="FirstParagraph"/>
      </w:pPr>
      <w:r>
        <w:t xml:space="preserve">Keen readers such as yourself may now be thinking: “wait, didn’t the individual plots have a gray background behind them?” Yes, dear reader, they did. How did Cédric and Georgios make these? They did this with a separate geom: </w:t>
      </w:r>
      <w:r>
        <w:rPr>
          <w:rStyle w:val="VerbatimChar"/>
        </w:rPr>
        <w:t>geom_rect()</w:t>
      </w:r>
      <w:r>
        <w:t xml:space="preserve">. Here, they set some additional aesthetic properties specific to </w:t>
      </w:r>
      <w:r>
        <w:rPr>
          <w:rStyle w:val="VerbatimChar"/>
        </w:rPr>
        <w:t>geom_rect()</w:t>
      </w:r>
      <w:r>
        <w:t xml:space="preserve"> (</w:t>
      </w:r>
      <w:r>
        <w:rPr>
          <w:rStyle w:val="VerbatimChar"/>
        </w:rPr>
        <w:t>xmin</w:t>
      </w:r>
      <w:r>
        <w:t xml:space="preserve">, </w:t>
      </w:r>
      <w:r>
        <w:rPr>
          <w:rStyle w:val="VerbatimChar"/>
        </w:rPr>
        <w:t>xmax</w:t>
      </w:r>
      <w:r>
        <w:t xml:space="preserve">, </w:t>
      </w:r>
      <w:r>
        <w:rPr>
          <w:rStyle w:val="VerbatimChar"/>
        </w:rPr>
        <w:t>ymin</w:t>
      </w:r>
      <w:r>
        <w:t xml:space="preserve">, and </w:t>
      </w:r>
      <w:r>
        <w:rPr>
          <w:rStyle w:val="VerbatimChar"/>
        </w:rPr>
        <w:t>ymax</w:t>
      </w:r>
      <w:r>
        <w:t>). The result is a gray background drawn behind each small multiple.</w:t>
      </w:r>
    </w:p>
    <w:p w14:paraId="2693976B" w14:textId="77777777" w:rsidR="002B4030" w:rsidRDefault="00000000">
      <w:pPr>
        <w:pStyle w:val="SourceCode"/>
      </w:pP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br/>
      </w:r>
      <w:r>
        <w:rPr>
          <w:rStyle w:val="NormalTok"/>
        </w:rPr>
        <w:t>)</w:t>
      </w:r>
    </w:p>
    <w:p w14:paraId="0724A058" w14:textId="77777777" w:rsidR="002B4030" w:rsidRDefault="00000000">
      <w:pPr>
        <w:pStyle w:val="FirstParagraph"/>
      </w:pPr>
      <w:r>
        <w:rPr>
          <w:noProof/>
        </w:rPr>
        <w:lastRenderedPageBreak/>
        <w:drawing>
          <wp:inline distT="0" distB="0" distL="0" distR="0" wp14:anchorId="3135E379" wp14:editId="7B646934">
            <wp:extent cx="5334000" cy="10668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Users/davidkeyes/Documents/Work/R%20Without%20Statistics/r-without-statistics/word/data-viz_files/figure-docx/unnamed-chunk-29-1.png"/>
                    <pic:cNvPicPr>
                      <a:picLocks noChangeAspect="1" noChangeArrowheads="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14:paraId="2327F37D" w14:textId="77777777" w:rsidR="002B4030" w:rsidRDefault="00000000">
      <w:pPr>
        <w:pStyle w:val="BodyText"/>
      </w:pPr>
      <w:r>
        <w:lastRenderedPageBreak/>
        <w:t xml:space="preserve">The final polish to highlight is the tweaks to the legend. I previously showed a simplified version of the </w:t>
      </w:r>
      <w:r>
        <w:rPr>
          <w:rStyle w:val="VerbatimChar"/>
        </w:rPr>
        <w:t>scale_fill_viridis_d()</w:t>
      </w:r>
      <w:r>
        <w:t xml:space="preserve"> function. A more complete version is as follows. The </w:t>
      </w:r>
      <w:r>
        <w:rPr>
          <w:rStyle w:val="VerbatimChar"/>
        </w:rPr>
        <w:t>name</w:t>
      </w:r>
      <w:r>
        <w:t xml:space="preserve"> argument sets the legend title and the </w:t>
      </w:r>
      <w:r>
        <w:rPr>
          <w:rStyle w:val="VerbatimChar"/>
        </w:rPr>
        <w:t>labels</w:t>
      </w:r>
      <w:r>
        <w:t xml:space="preserve"> argument determine the labels that show up in the legend. Rather than D0, D1, D2, D3, and D4, we now have Abnormally Dry, Moderate Drought, Severe Drought, Extreme Drought, and Exceptional Drought.</w:t>
      </w:r>
    </w:p>
    <w:p w14:paraId="4EB4B9A2" w14:textId="77777777" w:rsidR="002B4030" w:rsidRDefault="00000000">
      <w:pPr>
        <w:pStyle w:val="SourceCode"/>
      </w:pP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w:t>
      </w:r>
    </w:p>
    <w:p w14:paraId="064250AD" w14:textId="77777777" w:rsidR="002B4030" w:rsidRDefault="00000000">
      <w:pPr>
        <w:pStyle w:val="FirstParagraph"/>
      </w:pPr>
      <w:r>
        <w:rPr>
          <w:noProof/>
        </w:rPr>
        <w:lastRenderedPageBreak/>
        <w:drawing>
          <wp:inline distT="0" distB="0" distL="0" distR="0" wp14:anchorId="5624DE55" wp14:editId="5F725930">
            <wp:extent cx="5334000" cy="85344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Users/davidkeyes/Documents/Work/R%20Without%20Statistics/r-without-statistics/word/data-viz_files/figure-docx/unnamed-chunk-31-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391DA1A3" w14:textId="77777777" w:rsidR="002B4030" w:rsidRDefault="00000000">
      <w:pPr>
        <w:pStyle w:val="BodyText"/>
      </w:pPr>
      <w:r>
        <w:lastRenderedPageBreak/>
        <w:t>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14:paraId="40CECB2C" w14:textId="77777777" w:rsidR="002B4030" w:rsidRDefault="00000000">
      <w:pPr>
        <w:pStyle w:val="SourceCode"/>
      </w:pPr>
      <w:r>
        <w:rPr>
          <w:rStyle w:val="FunctionTok"/>
        </w:rPr>
        <w:t>ggplot</w:t>
      </w:r>
      <w:r>
        <w:rPr>
          <w:rStyle w:val="NormalTok"/>
        </w:rPr>
        <w:t xml:space="preserve">(dm_perc_cat_hubs, </w:t>
      </w:r>
      <w:r>
        <w:rPr>
          <w:rStyle w:val="FunctionTok"/>
        </w:rPr>
        <w:t>aes</w:t>
      </w:r>
      <w:r>
        <w:rPr>
          <w:rStyle w:val="NormalTok"/>
        </w:rPr>
        <w:t xml:space="preserve">(week, percentage)) </w:t>
      </w:r>
      <w:r>
        <w:rPr>
          <w:rStyle w:val="SpecialCharTok"/>
        </w:rPr>
        <w:t>+</w:t>
      </w:r>
      <w:r>
        <w:br/>
      </w:r>
      <w:r>
        <w:rPr>
          <w:rStyle w:val="NormalTok"/>
        </w:rPr>
        <w:t xml:space="preserve">  </w:t>
      </w: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br/>
      </w:r>
      <w:r>
        <w:rPr>
          <w:rStyle w:val="NormalTok"/>
        </w:rPr>
        <w:t xml:space="preserve">  ) </w:t>
      </w:r>
      <w:r>
        <w:rPr>
          <w:rStyle w:val="SpecialCharTok"/>
        </w:rPr>
        <w:t>+</w:t>
      </w:r>
      <w:r>
        <w:br/>
      </w:r>
      <w:r>
        <w:rPr>
          <w:rStyle w:val="NormalTok"/>
        </w:rPr>
        <w:t xml:space="preserve">  </w:t>
      </w:r>
      <w:r>
        <w:rPr>
          <w:rStyle w:val="FunctionTok"/>
        </w:rPr>
        <w:t>geom_col</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fill =</w:t>
      </w:r>
      <w:r>
        <w:rPr>
          <w:rStyle w:val="NormalTok"/>
        </w:rPr>
        <w:t xml:space="preserve"> category,</w:t>
      </w:r>
      <w:r>
        <w:br/>
      </w:r>
      <w:r>
        <w:rPr>
          <w:rStyle w:val="NormalTok"/>
        </w:rPr>
        <w:t xml:space="preserve">      </w:t>
      </w:r>
      <w:r>
        <w:rPr>
          <w:rStyle w:val="AttributeTok"/>
        </w:rPr>
        <w:t>fill =</w:t>
      </w:r>
      <w:r>
        <w:rPr>
          <w:rStyle w:val="NormalTok"/>
        </w:rPr>
        <w:t xml:space="preserve"> </w:t>
      </w:r>
      <w:r>
        <w:rPr>
          <w:rStyle w:val="FunctionTok"/>
        </w:rPr>
        <w:t>after_scale</w:t>
      </w:r>
      <w:r>
        <w:rPr>
          <w:rStyle w:val="NormalTok"/>
        </w:rPr>
        <w:t>(</w:t>
      </w:r>
      <w:r>
        <w:rPr>
          <w:rStyle w:val="FunctionTok"/>
        </w:rPr>
        <w:t>addmix</w:t>
      </w:r>
      <w:r>
        <w:rPr>
          <w:rStyle w:val="NormalTok"/>
        </w:rPr>
        <w:t>(</w:t>
      </w:r>
      <w:r>
        <w:rPr>
          <w:rStyle w:val="FunctionTok"/>
        </w:rPr>
        <w:t>darken</w:t>
      </w:r>
      <w:r>
        <w:rPr>
          <w:rStyle w:val="NormalTok"/>
        </w:rPr>
        <w:t>(fill, .</w:t>
      </w:r>
      <w:r>
        <w:rPr>
          <w:rStyle w:val="DecValTok"/>
        </w:rPr>
        <w:t>05</w:t>
      </w:r>
      <w:r>
        <w:rPr>
          <w:rStyle w:val="NormalTok"/>
        </w:rPr>
        <w:t xml:space="preserve">, </w:t>
      </w:r>
      <w:r>
        <w:br/>
      </w:r>
      <w:r>
        <w:rPr>
          <w:rStyle w:val="NormalTok"/>
        </w:rPr>
        <w:t xml:space="preserve">                                       </w:t>
      </w:r>
      <w:r>
        <w:rPr>
          <w:rStyle w:val="AttributeTok"/>
        </w:rPr>
        <w:t>space =</w:t>
      </w:r>
      <w:r>
        <w:rPr>
          <w:rStyle w:val="NormalTok"/>
        </w:rPr>
        <w:t xml:space="preserve"> </w:t>
      </w:r>
      <w:r>
        <w:rPr>
          <w:rStyle w:val="StringTok"/>
        </w:rPr>
        <w:t>"HLS"</w:t>
      </w:r>
      <w:r>
        <w:rPr>
          <w:rStyle w:val="NormalTok"/>
        </w:rPr>
        <w:t xml:space="preserve">), </w:t>
      </w:r>
      <w:r>
        <w:br/>
      </w:r>
      <w:r>
        <w:rPr>
          <w:rStyle w:val="NormalTok"/>
        </w:rPr>
        <w:t xml:space="preserve">                                </w:t>
      </w:r>
      <w:r>
        <w:rPr>
          <w:rStyle w:val="StringTok"/>
        </w:rPr>
        <w:t>"#d8005a"</w:t>
      </w:r>
      <w:r>
        <w:rPr>
          <w:rStyle w:val="NormalTok"/>
        </w:rPr>
        <w:t xml:space="preserve">, </w:t>
      </w:r>
      <w:r>
        <w:br/>
      </w:r>
      <w:r>
        <w:rPr>
          <w:rStyle w:val="NormalTok"/>
        </w:rPr>
        <w:t xml:space="preserve">                                .</w:t>
      </w:r>
      <w:r>
        <w:rPr>
          <w:rStyle w:val="DecValTok"/>
        </w:rPr>
        <w:t>15</w:t>
      </w:r>
      <w:r>
        <w:rPr>
          <w:rStyle w:val="NormalTok"/>
        </w:rPr>
        <w:t>)),</w:t>
      </w:r>
      <w:r>
        <w:br/>
      </w:r>
      <w:r>
        <w:rPr>
          <w:rStyle w:val="NormalTok"/>
        </w:rPr>
        <w:t xml:space="preserve">      </w:t>
      </w:r>
      <w:r>
        <w:rPr>
          <w:rStyle w:val="AttributeTok"/>
        </w:rPr>
        <w:t>color =</w:t>
      </w:r>
      <w:r>
        <w:rPr>
          <w:rStyle w:val="NormalTok"/>
        </w:rPr>
        <w:t xml:space="preserve"> </w:t>
      </w:r>
      <w:r>
        <w:rPr>
          <w:rStyle w:val="FunctionTok"/>
        </w:rPr>
        <w:t>after_scale</w:t>
      </w:r>
      <w:r>
        <w:rPr>
          <w:rStyle w:val="NormalTok"/>
        </w:rPr>
        <w:t>(</w:t>
      </w:r>
      <w:r>
        <w:rPr>
          <w:rStyle w:val="FunctionTok"/>
        </w:rPr>
        <w:t>darken</w:t>
      </w:r>
      <w:r>
        <w:rPr>
          <w:rStyle w:val="NormalTok"/>
        </w:rPr>
        <w:t>(fill, .</w:t>
      </w:r>
      <w:r>
        <w:rPr>
          <w:rStyle w:val="DecValTok"/>
        </w:rPr>
        <w:t>2</w:t>
      </w:r>
      <w:r>
        <w:rPr>
          <w:rStyle w:val="NormalTok"/>
        </w:rPr>
        <w:t xml:space="preserve">, </w:t>
      </w:r>
      <w:r>
        <w:br/>
      </w:r>
      <w:r>
        <w:rPr>
          <w:rStyle w:val="NormalTok"/>
        </w:rPr>
        <w:t xml:space="preserve">                                 </w:t>
      </w:r>
      <w:r>
        <w:rPr>
          <w:rStyle w:val="AttributeTok"/>
        </w:rPr>
        <w:t>space =</w:t>
      </w:r>
      <w:r>
        <w:rPr>
          <w:rStyle w:val="NormalTok"/>
        </w:rPr>
        <w:t xml:space="preserve"> </w:t>
      </w:r>
      <w:r>
        <w:rPr>
          <w:rStyle w:val="StringTok"/>
        </w:rPr>
        <w:t>"HLS"</w:t>
      </w:r>
      <w:r>
        <w:rPr>
          <w:rStyle w:val="NormalTok"/>
        </w:rPr>
        <w:t>))</w:t>
      </w:r>
      <w:r>
        <w:br/>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w:t>
      </w:r>
      <w:r>
        <w:br/>
      </w:r>
      <w:r>
        <w:rPr>
          <w:rStyle w:val="NormalTok"/>
        </w:rPr>
        <w:t xml:space="preserve">    </w:t>
      </w:r>
      <w:r>
        <w:rPr>
          <w:rStyle w:val="AttributeTok"/>
        </w:rPr>
        <w:t>size =</w:t>
      </w:r>
      <w:r>
        <w:rPr>
          <w:rStyle w:val="NormalTok"/>
        </w:rPr>
        <w:t xml:space="preserve"> </w:t>
      </w:r>
      <w:r>
        <w:rPr>
          <w:rStyle w:val="FloatTok"/>
        </w:rPr>
        <w:t>0.12</w:t>
      </w:r>
      <w:r>
        <w:br/>
      </w:r>
      <w:r>
        <w:rPr>
          <w:rStyle w:val="NormalTok"/>
        </w:rPr>
        <w:t xml:space="preserve">  )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clip =</w:t>
      </w:r>
      <w:r>
        <w:rPr>
          <w:rStyle w:val="NormalTok"/>
        </w:rPr>
        <w:t xml:space="preserve"> </w:t>
      </w:r>
      <w:r>
        <w:rPr>
          <w:rStyle w:val="StringTok"/>
        </w:rPr>
        <w:t>"off"</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02</w:t>
      </w:r>
      <w:r>
        <w:rPr>
          <w:rStyle w:val="NormalTok"/>
        </w:rPr>
        <w:t>, .</w:t>
      </w:r>
      <w:r>
        <w:rPr>
          <w:rStyle w:val="DecValTok"/>
        </w:rPr>
        <w:t>02</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begin =</w:t>
      </w:r>
      <w:r>
        <w:rPr>
          <w:rStyle w:val="NormalTok"/>
        </w:rPr>
        <w:t xml:space="preserve"> .</w:t>
      </w:r>
      <w:r>
        <w:rPr>
          <w:rStyle w:val="DecValTok"/>
        </w:rPr>
        <w:t>17</w:t>
      </w:r>
      <w:r>
        <w:rPr>
          <w:rStyle w:val="NormalTok"/>
        </w:rPr>
        <w:t>,</w:t>
      </w:r>
      <w:r>
        <w:br/>
      </w:r>
      <w:r>
        <w:rPr>
          <w:rStyle w:val="NormalTok"/>
        </w:rPr>
        <w:t xml:space="preserve">    </w:t>
      </w:r>
      <w:r>
        <w:rPr>
          <w:rStyle w:val="AttributeTok"/>
        </w:rPr>
        <w:t>end =</w:t>
      </w:r>
      <w:r>
        <w:rPr>
          <w:rStyle w:val="NormalTok"/>
        </w:rPr>
        <w:t xml:space="preserve"> .</w:t>
      </w:r>
      <w:r>
        <w:rPr>
          <w:rStyle w:val="DecValTok"/>
        </w:rPr>
        <w:t>97</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lastRenderedPageBreak/>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 xml:space="preserve">  )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FunctionTok"/>
        </w:rPr>
        <w:t>guide_legend</w:t>
      </w:r>
      <w:r>
        <w:rPr>
          <w:rStyle w:val="NormalTok"/>
        </w:rPr>
        <w:t>(</w:t>
      </w:r>
      <w:r>
        <w:rPr>
          <w:rStyle w:val="AttributeTok"/>
        </w:rPr>
        <w:t>override.aes =</w:t>
      </w:r>
      <w:r>
        <w:rPr>
          <w:rStyle w:val="NormalTok"/>
        </w:rPr>
        <w:t xml:space="preserve"> </w:t>
      </w:r>
      <w:r>
        <w:rPr>
          <w:rStyle w:val="FunctionTok"/>
        </w:rPr>
        <w:t>list</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16</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br/>
      </w:r>
      <w:r>
        <w:rPr>
          <w:rStyle w:val="NormalTok"/>
        </w:rPr>
        <w:t xml:space="preserve">                                </w:t>
      </w:r>
      <w:r>
        <w:rPr>
          <w:rStyle w:val="AttributeTok"/>
        </w:rPr>
        <w:t>hjust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angle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vjust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p>
    <w:p w14:paraId="58553278" w14:textId="77777777" w:rsidR="002B4030" w:rsidRDefault="00000000">
      <w:pPr>
        <w:pStyle w:val="Heading2"/>
      </w:pPr>
      <w:bookmarkStart w:id="4" w:name="ggplot-is-your-data-viz-secret-weapon"/>
      <w:bookmarkEnd w:id="3"/>
      <w:r>
        <w:t>ggplot is your data viz secret weapon</w:t>
      </w:r>
    </w:p>
    <w:p w14:paraId="577E1D7A" w14:textId="77777777" w:rsidR="002B4030" w:rsidRDefault="00000000">
      <w:pPr>
        <w:pStyle w:val="FirstParagraph"/>
      </w:pPr>
      <w:r>
        <w:t>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
      </w:r>
      <w:r>
        <w:t xml:space="preserve">, you’ll see that there are some annotations not visible in our recreation. That’s because they were added in post-processing outside of ggplot. While you </w:t>
      </w:r>
      <w:r>
        <w:rPr>
          <w:i/>
          <w:iCs/>
        </w:rPr>
        <w:t>can</w:t>
      </w:r>
      <w:r>
        <w:t xml:space="preserve"> come up with ways to do everything in ggplot, it’s often not the best use of your time. Get yourself 90% of the way there with ggplot and then use Illustrator, Figma, or a similar tool to finish off your work.</w:t>
      </w:r>
    </w:p>
    <w:p w14:paraId="1C3DC324" w14:textId="77777777" w:rsidR="002B4030" w:rsidRDefault="00000000">
      <w:pPr>
        <w:pStyle w:val="BodyText"/>
      </w:pPr>
      <w:r>
        <w:t>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14:paraId="0873EC30" w14:textId="77777777" w:rsidR="002B4030" w:rsidRDefault="00000000">
      <w:pPr>
        <w:pStyle w:val="Compact"/>
        <w:numPr>
          <w:ilvl w:val="0"/>
          <w:numId w:val="4"/>
        </w:numPr>
      </w:pPr>
      <w:r>
        <w:rPr>
          <w:b/>
          <w:bCs/>
        </w:rPr>
        <w:t>It strips away extraneous elements such as grid lines in order to keep the focus on the data itself</w:t>
      </w:r>
      <w:r>
        <w:t xml:space="preserve">. Complete themes such as </w:t>
      </w:r>
      <w:r>
        <w:rPr>
          <w:rStyle w:val="VerbatimChar"/>
        </w:rPr>
        <w:t>theme_light()</w:t>
      </w:r>
      <w:r>
        <w:t xml:space="preserve"> and the </w:t>
      </w:r>
      <w:r>
        <w:rPr>
          <w:rStyle w:val="VerbatimChar"/>
        </w:rPr>
        <w:t>theme()</w:t>
      </w:r>
      <w:r>
        <w:t xml:space="preserve"> function allowed Cédric and Georgios to create a decluttered visualization that communicates effectively.</w:t>
      </w:r>
    </w:p>
    <w:p w14:paraId="62389213" w14:textId="77777777" w:rsidR="002B4030" w:rsidRDefault="00000000">
      <w:pPr>
        <w:pStyle w:val="Compact"/>
        <w:numPr>
          <w:ilvl w:val="0"/>
          <w:numId w:val="4"/>
        </w:numPr>
      </w:pPr>
      <w:r>
        <w:rPr>
          <w:b/>
          <w:bCs/>
        </w:rPr>
        <w:t>It uses well-chosen colors</w:t>
      </w:r>
      <w:r>
        <w:t xml:space="preserve">. The </w:t>
      </w:r>
      <w:r>
        <w:rPr>
          <w:rStyle w:val="VerbatimChar"/>
        </w:rPr>
        <w:t>scale_fill_viridis_d()</w:t>
      </w:r>
      <w:r>
        <w:t xml:space="preserve"> allowed them to create a color scheme that shows differences between groups well, is both colorblind-friendly, and shows up well when printed in grayscale.</w:t>
      </w:r>
    </w:p>
    <w:p w14:paraId="2F48DC4A" w14:textId="77777777" w:rsidR="002B4030" w:rsidRDefault="00000000">
      <w:pPr>
        <w:pStyle w:val="Compact"/>
        <w:numPr>
          <w:ilvl w:val="0"/>
          <w:numId w:val="4"/>
        </w:numPr>
      </w:pPr>
      <w:r>
        <w:rPr>
          <w:b/>
          <w:bCs/>
        </w:rPr>
        <w:t>It uses small multiples to break data from two decades and eight regions into a set of graphs that come together to create a single plot.</w:t>
      </w:r>
      <w:r>
        <w:t xml:space="preserve"> With a single call to the </w:t>
      </w:r>
      <w:r>
        <w:rPr>
          <w:rStyle w:val="VerbatimChar"/>
        </w:rPr>
        <w:t>facet_grid()</w:t>
      </w:r>
      <w:r>
        <w:t xml:space="preserve"> function, Cédric and Georgios created over 100 small multiples that are automatically combined into a single plot.</w:t>
      </w:r>
    </w:p>
    <w:p w14:paraId="1937C040" w14:textId="77777777" w:rsidR="002B4030" w:rsidRDefault="00000000">
      <w:pPr>
        <w:pStyle w:val="FirstParagraph"/>
      </w:pPr>
      <w:r>
        <w:t>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14:paraId="0AD72807" w14:textId="77777777" w:rsidR="002B4030" w:rsidRDefault="00000000">
      <w:pPr>
        <w:pStyle w:val="BodyText"/>
      </w:pPr>
      <w: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7B2740AC" w14:textId="77777777" w:rsidR="002B4030" w:rsidRDefault="00000000">
      <w:pPr>
        <w:pStyle w:val="BodyText"/>
      </w:pPr>
      <w:r>
        <w:lastRenderedPageBreak/>
        <w:t>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bookmarkEnd w:id="0"/>
      <w:bookmarkEnd w:id="4"/>
    </w:p>
    <w:sectPr w:rsidR="002B40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444D" w14:textId="77777777" w:rsidR="00DA584C" w:rsidRDefault="00DA584C">
      <w:pPr>
        <w:spacing w:after="0"/>
      </w:pPr>
      <w:r>
        <w:separator/>
      </w:r>
    </w:p>
  </w:endnote>
  <w:endnote w:type="continuationSeparator" w:id="0">
    <w:p w14:paraId="44B90866" w14:textId="77777777" w:rsidR="00DA584C" w:rsidRDefault="00DA58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11FFE" w14:textId="77777777" w:rsidR="00DA584C" w:rsidRDefault="00DA584C">
      <w:r>
        <w:separator/>
      </w:r>
    </w:p>
  </w:footnote>
  <w:footnote w:type="continuationSeparator" w:id="0">
    <w:p w14:paraId="65EBC25F" w14:textId="77777777" w:rsidR="00DA584C" w:rsidRDefault="00DA584C">
      <w:r>
        <w:continuationSeparator/>
      </w:r>
    </w:p>
  </w:footnote>
  <w:footnote w:id="1">
    <w:p w14:paraId="3798F8A4" w14:textId="77777777" w:rsidR="002B4030" w:rsidRDefault="00000000">
      <w:pPr>
        <w:pStyle w:val="FootnoteText"/>
      </w:pPr>
      <w:r>
        <w:rPr>
          <w:rStyle w:val="FootnoteReference"/>
        </w:rPr>
        <w:footnoteRef/>
      </w:r>
      <w:r>
        <w:t xml:space="preserve"> </w:t>
      </w:r>
      <w:hyperlink r:id="rId1">
        <w:r>
          <w:rPr>
            <w:rStyle w:val="Hyperlink"/>
          </w:rPr>
          <w:t>https://www.scientificamerican.com/article/climate-change-drives-escalating-drought/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9C08B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3CC22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A84A7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509754734">
    <w:abstractNumId w:val="0"/>
  </w:num>
  <w:num w:numId="2" w16cid:durableId="2130270351">
    <w:abstractNumId w:val="1"/>
  </w:num>
  <w:num w:numId="3" w16cid:durableId="153181065">
    <w:abstractNumId w:val="1"/>
  </w:num>
  <w:num w:numId="4" w16cid:durableId="184306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4030"/>
    <w:rsid w:val="002B4030"/>
    <w:rsid w:val="008F5E23"/>
    <w:rsid w:val="00DA584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1B668A"/>
  <w15:docId w15:val="{8DB294EE-CC0D-394D-9302-F4F2F9D48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s://www.scientificamerican.com/article/climate-change-drives-escalating-drou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NSPTemplate02172021(2).dotm</Template>
  <TotalTime>7</TotalTime>
  <Pages>38</Pages>
  <Words>5041</Words>
  <Characters>28737</Characters>
  <Application>Microsoft Office Word</Application>
  <DocSecurity>0</DocSecurity>
  <Lines>239</Lines>
  <Paragraphs>67</Paragraphs>
  <ScaleCrop>false</ScaleCrop>
  <Company/>
  <LinksUpToDate>false</LinksUpToDate>
  <CharactersWithSpaces>33711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Keyes</cp:lastModifiedBy>
  <cp:revision>2</cp:revision>
  <dcterms:created xsi:type="dcterms:W3CDTF">2022-07-15T18:27:00Z</dcterms:created>
  <dcterms:modified xsi:type="dcterms:W3CDTF">2022-07-15T18:39:00Z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